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Default="00AB02A7" w:rsidP="00D70D02"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EF547" id="Retângulo 3" o:spid="_x0000_s1026" alt="retângulo branco para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nirQIAALM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m 1" descr="vista de rua com prédios de cidade, um mercado e placas de r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2E81C4ED" wp14:editId="1052B216">
                      <wp:extent cx="3528695" cy="1800225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0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315C" w:rsidRPr="003A315C" w:rsidRDefault="003A315C" w:rsidP="003A315C">
                                  <w:pPr>
                                    <w:pStyle w:val="Ttulo"/>
                                    <w:rPr>
                                      <w:color w:val="81B295" w:themeColor="accent5" w:themeShade="BF"/>
                                    </w:rPr>
                                  </w:pPr>
                                  <w:r w:rsidRPr="003A315C">
                                    <w:rPr>
                                      <w:color w:val="81B295" w:themeColor="accent5" w:themeShade="BF"/>
                                    </w:rPr>
                                    <w:t>Asterismo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" filled="f" stroked="f" strokeweight=".5pt">
                      <v:textbox>
                        <w:txbxContent>
                          <w:p w:rsidR="003A315C" w:rsidRPr="003A315C" w:rsidRDefault="003A315C" w:rsidP="003A315C">
                            <w:pPr>
                              <w:pStyle w:val="Ttulo"/>
                              <w:rPr>
                                <w:color w:val="81B295" w:themeColor="accent5" w:themeShade="BF"/>
                              </w:rPr>
                            </w:pPr>
                            <w:r w:rsidRPr="003A315C">
                              <w:rPr>
                                <w:color w:val="81B295" w:themeColor="accent5" w:themeShade="BF"/>
                              </w:rPr>
                              <w:t>Asterismo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3A315C" w:rsidRDefault="00D077E9" w:rsidP="00AB02A7">
            <w:pPr>
              <w:rPr>
                <w:color w:val="81B295" w:themeColor="accent5" w:themeShade="BF"/>
              </w:rPr>
            </w:pPr>
          </w:p>
        </w:tc>
      </w:tr>
      <w:tr w:rsidR="00D077E9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669934C3AC948CFA4A6D74726E4C5DE"/>
              </w:placeholder>
              <w15:appearance w15:val="hidden"/>
            </w:sdtPr>
            <w:sdtEndPr/>
            <w:sdtContent>
              <w:p w:rsidR="00D077E9" w:rsidRDefault="005E62AA" w:rsidP="00AB02A7">
                <w:r>
                  <w:rPr>
                    <w:rStyle w:val="SubttuloCarter"/>
                    <w:b/>
                    <w:lang w:bidi="pt-PT"/>
                  </w:rPr>
                  <w:fldChar w:fldCharType="begin"/>
                </w:r>
                <w:r>
                  <w:rPr>
                    <w:rStyle w:val="SubttuloCarter"/>
                    <w:lang w:bidi="pt-PT"/>
                  </w:rPr>
                  <w:instrText xml:space="preserve"> DATE  \@ "d MMMM"  \* MERGEFORMAT </w:instrText>
                </w:r>
                <w:r>
                  <w:rPr>
                    <w:rStyle w:val="SubttuloCarter"/>
                    <w:b/>
                    <w:lang w:bidi="pt-PT"/>
                  </w:rPr>
                  <w:fldChar w:fldCharType="separate"/>
                </w:r>
                <w:r w:rsidR="003A315C">
                  <w:rPr>
                    <w:rStyle w:val="SubttuloCarter"/>
                    <w:b/>
                    <w:lang w:bidi="pt-PT"/>
                  </w:rPr>
                  <w:t>20</w:t>
                </w:r>
                <w:r w:rsidR="003A315C">
                  <w:rPr>
                    <w:rStyle w:val="SubttuloCarter"/>
                    <w:b/>
                    <w:noProof/>
                    <w:lang w:bidi="pt-PT"/>
                  </w:rPr>
                  <w:t xml:space="preserve"> outubro</w:t>
                </w:r>
                <w:r>
                  <w:rPr>
                    <w:rStyle w:val="SubttuloCarter"/>
                    <w:b/>
                    <w:lang w:bidi="pt-PT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9F079E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3418ADEF26DC498EA234B8BF59182B08"/>
              </w:placeholder>
              <w15:appearance w15:val="hidden"/>
            </w:sdtPr>
            <w:sdtEndPr/>
            <w:sdtContent>
              <w:p w:rsidR="003A315C" w:rsidRDefault="003A315C" w:rsidP="003A315C">
                <w:pPr>
                  <w:pStyle w:val="PargrafodaLista"/>
                  <w:numPr>
                    <w:ilvl w:val="0"/>
                    <w:numId w:val="3"/>
                  </w:numPr>
                </w:pPr>
                <w:r>
                  <w:t>José Guerra</w:t>
                </w:r>
              </w:p>
              <w:p w:rsidR="003A315C" w:rsidRPr="003A315C" w:rsidRDefault="003A315C" w:rsidP="003A315C">
                <w:pPr>
                  <w:pStyle w:val="PargrafodaLista"/>
                  <w:numPr>
                    <w:ilvl w:val="0"/>
                    <w:numId w:val="3"/>
                  </w:numPr>
                </w:pPr>
                <w:r>
                  <w:t>Martim Silva</w:t>
                </w:r>
              </w:p>
            </w:sdtContent>
          </w:sdt>
        </w:tc>
      </w:tr>
    </w:tbl>
    <w:p w:rsidR="00D077E9" w:rsidRDefault="003A315C">
      <w:pPr>
        <w:spacing w:after="2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7D4510">
            <wp:simplePos x="0" y="0"/>
            <wp:positionH relativeFrom="column">
              <wp:posOffset>4130675</wp:posOffset>
            </wp:positionH>
            <wp:positionV relativeFrom="paragraph">
              <wp:posOffset>7027545</wp:posOffset>
            </wp:positionV>
            <wp:extent cx="2312035" cy="14020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pt-PT"/>
        </w:rPr>
        <w:t xml:space="preserve"> </w:t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1F7C5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p w:rsidR="00D077E9" w:rsidRPr="003A315C" w:rsidRDefault="003A315C" w:rsidP="00D077E9">
      <w:pPr>
        <w:pStyle w:val="Ttulo1"/>
        <w:rPr>
          <w:sz w:val="72"/>
          <w:szCs w:val="40"/>
          <w:lang w:bidi="pt-PT"/>
        </w:rPr>
      </w:pPr>
      <w:r w:rsidRPr="003A315C">
        <w:rPr>
          <w:sz w:val="72"/>
          <w:szCs w:val="40"/>
          <w:lang w:bidi="pt-PT"/>
        </w:rPr>
        <w:lastRenderedPageBreak/>
        <w:t>Índice</w:t>
      </w:r>
    </w:p>
    <w:p w:rsidR="003A315C" w:rsidRDefault="003A315C" w:rsidP="00D077E9">
      <w:pPr>
        <w:pStyle w:val="Ttulo1"/>
      </w:pPr>
    </w:p>
    <w:p w:rsidR="00AB02A7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Asterismo</w:t>
      </w:r>
      <w:r>
        <w:rPr>
          <w:sz w:val="40"/>
          <w:szCs w:val="32"/>
        </w:rPr>
        <w:t xml:space="preserve"> ………………………………………………………………. </w:t>
      </w:r>
      <w:r w:rsidR="00673272">
        <w:rPr>
          <w:sz w:val="40"/>
          <w:szCs w:val="32"/>
        </w:rPr>
        <w:t>3</w:t>
      </w:r>
      <w:r w:rsidR="003D1E75">
        <w:rPr>
          <w:sz w:val="40"/>
          <w:szCs w:val="32"/>
        </w:rPr>
        <w:t>,4</w:t>
      </w:r>
    </w:p>
    <w:p w:rsidR="003A315C" w:rsidRDefault="003A315C" w:rsidP="003A315C">
      <w:pPr>
        <w:pStyle w:val="PargrafodaLista"/>
        <w:rPr>
          <w:sz w:val="40"/>
          <w:szCs w:val="32"/>
        </w:rPr>
      </w:pPr>
    </w:p>
    <w:p w:rsidR="003A315C" w:rsidRPr="003A315C" w:rsidRDefault="003A315C" w:rsidP="003A315C">
      <w:pPr>
        <w:pStyle w:val="PargrafodaLista"/>
        <w:rPr>
          <w:sz w:val="40"/>
          <w:szCs w:val="32"/>
        </w:rPr>
      </w:pPr>
    </w:p>
    <w:p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Representação interna do estado do jogo</w:t>
      </w:r>
      <w:proofErr w:type="gramStart"/>
      <w:r>
        <w:rPr>
          <w:sz w:val="40"/>
          <w:szCs w:val="32"/>
        </w:rPr>
        <w:t xml:space="preserve"> ..</w:t>
      </w:r>
      <w:proofErr w:type="gramEnd"/>
      <w:r>
        <w:rPr>
          <w:sz w:val="40"/>
          <w:szCs w:val="32"/>
        </w:rPr>
        <w:t xml:space="preserve">…………….. </w:t>
      </w:r>
      <w:r w:rsidR="003D1E75">
        <w:rPr>
          <w:sz w:val="40"/>
          <w:szCs w:val="32"/>
        </w:rPr>
        <w:t>5</w:t>
      </w:r>
    </w:p>
    <w:p w:rsidR="003A315C" w:rsidRPr="003A315C" w:rsidRDefault="003A315C" w:rsidP="003A315C">
      <w:pPr>
        <w:pStyle w:val="PargrafodaLista"/>
        <w:rPr>
          <w:sz w:val="40"/>
          <w:szCs w:val="32"/>
        </w:rPr>
      </w:pPr>
    </w:p>
    <w:p w:rsidR="003A315C" w:rsidRPr="003A315C" w:rsidRDefault="003A315C" w:rsidP="003A315C">
      <w:pPr>
        <w:pStyle w:val="PargrafodaLista"/>
        <w:rPr>
          <w:sz w:val="40"/>
          <w:szCs w:val="32"/>
        </w:rPr>
      </w:pPr>
      <w:r>
        <w:rPr>
          <w:sz w:val="40"/>
          <w:szCs w:val="32"/>
        </w:rPr>
        <w:t xml:space="preserve"> </w:t>
      </w:r>
    </w:p>
    <w:p w:rsid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Visualização do tabuleiro</w:t>
      </w:r>
      <w:r>
        <w:rPr>
          <w:sz w:val="40"/>
          <w:szCs w:val="32"/>
        </w:rPr>
        <w:t xml:space="preserve"> …………………………………</w:t>
      </w:r>
      <w:proofErr w:type="gramStart"/>
      <w:r>
        <w:rPr>
          <w:sz w:val="40"/>
          <w:szCs w:val="32"/>
        </w:rPr>
        <w:t>…….</w:t>
      </w:r>
      <w:proofErr w:type="gramEnd"/>
      <w:r>
        <w:rPr>
          <w:sz w:val="40"/>
          <w:szCs w:val="32"/>
        </w:rPr>
        <w:t xml:space="preserve">. </w:t>
      </w:r>
      <w:r w:rsidR="003D1E75">
        <w:rPr>
          <w:sz w:val="40"/>
          <w:szCs w:val="32"/>
        </w:rPr>
        <w:t>6</w:t>
      </w:r>
    </w:p>
    <w:p w:rsidR="003A315C" w:rsidRDefault="003A315C" w:rsidP="003A315C">
      <w:pPr>
        <w:rPr>
          <w:sz w:val="40"/>
          <w:szCs w:val="32"/>
        </w:rPr>
      </w:pPr>
    </w:p>
    <w:p w:rsidR="003A315C" w:rsidRDefault="003A315C" w:rsidP="003A315C">
      <w:pPr>
        <w:rPr>
          <w:sz w:val="40"/>
          <w:szCs w:val="32"/>
        </w:rPr>
      </w:pPr>
    </w:p>
    <w:p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 xml:space="preserve">Predicados ……………………………………………………………… </w:t>
      </w:r>
      <w:r w:rsidR="003D1E75">
        <w:rPr>
          <w:sz w:val="40"/>
          <w:szCs w:val="32"/>
        </w:rPr>
        <w:t>7</w:t>
      </w:r>
    </w:p>
    <w:p w:rsidR="003A315C" w:rsidRPr="003A315C" w:rsidRDefault="003A315C" w:rsidP="003A315C">
      <w:pPr>
        <w:rPr>
          <w:sz w:val="40"/>
          <w:szCs w:val="32"/>
        </w:rPr>
      </w:pPr>
    </w:p>
    <w:p w:rsidR="003A315C" w:rsidRDefault="003A315C" w:rsidP="003A315C">
      <w:pPr>
        <w:pStyle w:val="PargrafodaLista"/>
        <w:rPr>
          <w:sz w:val="40"/>
          <w:szCs w:val="32"/>
        </w:rPr>
      </w:pPr>
    </w:p>
    <w:p w:rsidR="003A315C" w:rsidRDefault="003A315C">
      <w:pPr>
        <w:spacing w:after="200"/>
        <w:rPr>
          <w:sz w:val="40"/>
          <w:szCs w:val="32"/>
        </w:rPr>
      </w:pPr>
      <w:r>
        <w:rPr>
          <w:sz w:val="40"/>
          <w:szCs w:val="32"/>
        </w:rPr>
        <w:br w:type="page"/>
      </w:r>
    </w:p>
    <w:p w:rsidR="003A315C" w:rsidRDefault="003A315C" w:rsidP="003A315C">
      <w:pPr>
        <w:pStyle w:val="PargrafodaLista"/>
        <w:rPr>
          <w:sz w:val="40"/>
          <w:szCs w:val="32"/>
        </w:rPr>
      </w:pPr>
    </w:p>
    <w:p w:rsidR="003A315C" w:rsidRDefault="003A315C" w:rsidP="003A315C">
      <w:pPr>
        <w:pStyle w:val="Ttulo1"/>
        <w:rPr>
          <w:sz w:val="72"/>
          <w:szCs w:val="40"/>
          <w:lang w:bidi="pt-PT"/>
        </w:rPr>
      </w:pPr>
      <w:r>
        <w:rPr>
          <w:sz w:val="72"/>
          <w:szCs w:val="40"/>
          <w:lang w:bidi="pt-PT"/>
        </w:rPr>
        <w:t>Asterismo</w:t>
      </w:r>
    </w:p>
    <w:p w:rsidR="003A315C" w:rsidRPr="003A315C" w:rsidRDefault="00C17626" w:rsidP="003A315C">
      <w:pPr>
        <w:pStyle w:val="Ttulo1"/>
        <w:rPr>
          <w:sz w:val="72"/>
          <w:szCs w:val="40"/>
          <w:lang w:bidi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-46672</wp:posOffset>
                </wp:positionH>
                <wp:positionV relativeFrom="paragraph">
                  <wp:posOffset>463550</wp:posOffset>
                </wp:positionV>
                <wp:extent cx="3319145" cy="2043113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2043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5CF0" w:rsidRPr="00D669E5" w:rsidRDefault="00673272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</w:rPr>
                              <w:t xml:space="preserve">Este jogo de tabuleiro foi criado em 2019 por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Giuliano Polverari</w:t>
                            </w:r>
                            <w:r w:rsid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D669E5" w:rsidRPr="00D669E5" w:rsidRDefault="009A5CF0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É um jogo cooperativo para se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r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entre 2 pessoas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num tabuleiro hexagonal.</w:t>
                            </w:r>
                          </w:p>
                          <w:p w:rsidR="00673272" w:rsidRDefault="00D669E5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Há 63 peças de 3 cores diferentes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(</w:t>
                            </w:r>
                            <w:r w:rsidR="00C17626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vermelho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, amarelo e azul).</w:t>
                            </w:r>
                          </w:p>
                          <w:p w:rsidR="00C17626" w:rsidRPr="00C17626" w:rsidRDefault="00C17626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O objetivo de cada jogador é obter 5 peças de cada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cor, sem perturbar o equilíbrio da arvore de jogo.</w:t>
                            </w:r>
                          </w:p>
                          <w:p w:rsidR="00C17626" w:rsidRPr="00D669E5" w:rsidRDefault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27" type="#_x0000_t202" style="position:absolute;margin-left:-3.65pt;margin-top:36.5pt;width:261.35pt;height:160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" fillcolor="white [3201]" stroked="f" strokeweight=".5pt">
                <v:textbox>
                  <w:txbxContent>
                    <w:p w:rsidR="009A5CF0" w:rsidRPr="00D669E5" w:rsidRDefault="00673272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</w:rPr>
                        <w:t xml:space="preserve">Este jogo de tabuleiro foi criado em 2019 por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Giuliano Polverari</w:t>
                      </w:r>
                      <w:r w:rsid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:rsidR="00D669E5" w:rsidRPr="00D669E5" w:rsidRDefault="009A5CF0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É um jogo cooperativo para se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r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entre 2 pessoas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num tabuleiro hexagonal.</w:t>
                      </w:r>
                    </w:p>
                    <w:p w:rsidR="00673272" w:rsidRDefault="00D669E5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Há 63 peças de 3 cores diferentes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(</w:t>
                      </w:r>
                      <w:r w:rsidR="00C17626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vermelho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, amarelo e azul).</w:t>
                      </w:r>
                    </w:p>
                    <w:p w:rsidR="00C17626" w:rsidRPr="00C17626" w:rsidRDefault="00C17626" w:rsidP="00C17626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O objetivo de cada jogador é obter 5 peças de cada</w:t>
                      </w:r>
                      <w:r>
                        <w:rPr>
                          <w:rFonts w:ascii="Bahnschrift" w:hAnsi="Bahnschrift"/>
                        </w:rPr>
                        <w:t xml:space="preserve"> cor, sem perturbar o equilíbrio da arvore de jogo.</w:t>
                      </w:r>
                    </w:p>
                    <w:p w:rsidR="00C17626" w:rsidRPr="00D669E5" w:rsidRDefault="00C17626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BF5889">
            <wp:simplePos x="0" y="0"/>
            <wp:positionH relativeFrom="column">
              <wp:posOffset>3519805</wp:posOffset>
            </wp:positionH>
            <wp:positionV relativeFrom="paragraph">
              <wp:posOffset>473075</wp:posOffset>
            </wp:positionV>
            <wp:extent cx="2938145" cy="34480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9674" r="565" b="545"/>
                    <a:stretch/>
                  </pic:blipFill>
                  <pic:spPr bwMode="auto">
                    <a:xfrm>
                      <a:off x="0" y="0"/>
                      <a:ext cx="29381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272" w:rsidRDefault="003A3999" w:rsidP="00673272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A7C8C3" wp14:editId="35CDDA26">
                <wp:simplePos x="0" y="0"/>
                <wp:positionH relativeFrom="column">
                  <wp:posOffset>-126326</wp:posOffset>
                </wp:positionH>
                <wp:positionV relativeFrom="paragraph">
                  <wp:posOffset>4218636</wp:posOffset>
                </wp:positionV>
                <wp:extent cx="3319145" cy="2634859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2634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A3999" w:rsidRDefault="003A3999" w:rsidP="003A3999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>Regras:</w:t>
                            </w:r>
                          </w:p>
                          <w:p w:rsidR="003A3999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Qualquer peça pode ser retirada, no entanto as peças adjacentes têm de estar seguras.</w:t>
                            </w:r>
                          </w:p>
                          <w:p w:rsidR="00624382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Uma peça está </w:t>
                            </w:r>
                            <w:r w:rsidRPr="00624382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 estiver ligada a duas peças da mesma cor (situação A) ou ligada a 3 peças de qualquer 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cor (</w:t>
                            </w:r>
                            <w:r>
                              <w:rPr>
                                <w:rFonts w:ascii="Bahnschrift" w:hAnsi="Bahnschrift"/>
                              </w:rPr>
                              <w:t>situação B)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:rsidR="00624382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Qualquer jogador pode adicionar uma peça a um hexágono vazio, desde que esteja ligada a pelo menos 1 peça.</w:t>
                            </w:r>
                          </w:p>
                          <w:p w:rsidR="00624382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Cada jogador por turno faz apenas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um jogada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>, ou seja, adiciona ou remove 1 peça.</w:t>
                            </w:r>
                          </w:p>
                          <w:p w:rsidR="00624382" w:rsidRPr="00C17626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3A3999" w:rsidRPr="00D669E5" w:rsidRDefault="003A3999" w:rsidP="003A3999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7C8C3" id="Caixa de texto 30" o:spid="_x0000_s1028" type="#_x0000_t202" style="position:absolute;left:0;text-align:left;margin-left:-9.95pt;margin-top:332.2pt;width:261.35pt;height:207.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" fillcolor="white [3201]" stroked="f" strokeweight=".5pt">
                <v:textbox>
                  <w:txbxContent>
                    <w:p w:rsidR="003A3999" w:rsidRDefault="003A3999" w:rsidP="003A3999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>Regras:</w:t>
                      </w:r>
                    </w:p>
                    <w:p w:rsidR="003A3999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Qualquer peça pode ser retirada, no entanto as peças adjacentes têm de estar seguras.</w:t>
                      </w:r>
                    </w:p>
                    <w:p w:rsidR="00624382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Uma peça está </w:t>
                      </w:r>
                      <w:r w:rsidRPr="00624382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</w:t>
                      </w:r>
                      <w:r>
                        <w:rPr>
                          <w:rFonts w:ascii="Bahnschrift" w:hAnsi="Bahnschrift"/>
                        </w:rPr>
                        <w:t xml:space="preserve"> se estiver ligada a duas peças da mesma cor (situação A) ou ligada a 3 peças de qualquer </w:t>
                      </w:r>
                      <w:r w:rsidR="00624382">
                        <w:rPr>
                          <w:rFonts w:ascii="Bahnschrift" w:hAnsi="Bahnschrift"/>
                        </w:rPr>
                        <w:t>cor (</w:t>
                      </w:r>
                      <w:r>
                        <w:rPr>
                          <w:rFonts w:ascii="Bahnschrift" w:hAnsi="Bahnschrift"/>
                        </w:rPr>
                        <w:t>situação B)</w:t>
                      </w:r>
                      <w:r w:rsidR="00624382">
                        <w:rPr>
                          <w:rFonts w:ascii="Bahnschrift" w:hAnsi="Bahnschrift"/>
                        </w:rPr>
                        <w:t>.</w:t>
                      </w:r>
                    </w:p>
                    <w:p w:rsidR="00624382" w:rsidRDefault="00624382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Qualquer jogador pode adicionar uma peça a um hexágono vazio, desde que esteja ligada a pelo menos 1 peça.</w:t>
                      </w:r>
                    </w:p>
                    <w:p w:rsidR="00624382" w:rsidRDefault="00624382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Cada jogador por turno faz apenas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um jogada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>, ou seja, adiciona ou remove 1 peça.</w:t>
                      </w:r>
                    </w:p>
                    <w:p w:rsidR="00624382" w:rsidRPr="00C17626" w:rsidRDefault="00624382" w:rsidP="003A3999">
                      <w:pPr>
                        <w:rPr>
                          <w:rFonts w:ascii="Bahnschrift" w:hAnsi="Bahnschrift"/>
                        </w:rPr>
                      </w:pPr>
                    </w:p>
                    <w:p w:rsidR="003A3999" w:rsidRPr="00D669E5" w:rsidRDefault="003A3999" w:rsidP="003A3999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C5EDA64">
            <wp:simplePos x="0" y="0"/>
            <wp:positionH relativeFrom="margin">
              <wp:align>right</wp:align>
            </wp:positionH>
            <wp:positionV relativeFrom="paragraph">
              <wp:posOffset>4247975</wp:posOffset>
            </wp:positionV>
            <wp:extent cx="2748280" cy="2131060"/>
            <wp:effectExtent l="0" t="0" r="0" b="254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62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2039937</wp:posOffset>
                </wp:positionV>
                <wp:extent cx="3324225" cy="1104900"/>
                <wp:effectExtent l="0" t="0" r="28575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104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7626" w:rsidRDefault="00C17626" w:rsidP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Prémios</w:t>
                            </w:r>
                            <w:r w:rsidRPr="00C17626"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: </w:t>
                            </w:r>
                          </w:p>
                          <w:p w:rsidR="00C17626" w:rsidRPr="00C17626" w:rsidRDefault="00C17626" w:rsidP="00C1762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2º lugar</w:t>
                            </w: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Cogita 2019 ("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melhor jogo abstrato de estratégia”</w:t>
                            </w: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)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5ª edição.</w:t>
                            </w:r>
                          </w:p>
                          <w:p w:rsidR="00C17626" w:rsidRDefault="00C17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29" type="#_x0000_t202" style="position:absolute;left:0;text-align:left;margin-left:-1.4pt;margin-top:160.6pt;width:261.75pt;height:8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" fillcolor="white [3201]" strokecolor="#34aba2 [3209]" strokeweight="2pt">
                <v:textbox>
                  <w:txbxContent>
                    <w:p w:rsidR="00C17626" w:rsidRDefault="00C17626" w:rsidP="00C17626">
                      <w:pP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Prémios</w:t>
                      </w:r>
                      <w:r w:rsidRPr="00C17626"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: </w:t>
                      </w:r>
                    </w:p>
                    <w:p w:rsidR="00C17626" w:rsidRPr="00C17626" w:rsidRDefault="00C17626" w:rsidP="00C1762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2º lugar</w:t>
                      </w: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 Cogita 2019 ("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melhor jogo abstrato de estratégia”</w:t>
                      </w: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)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 5ª edição.</w:t>
                      </w:r>
                    </w:p>
                    <w:p w:rsidR="00C17626" w:rsidRDefault="00C17626"/>
                  </w:txbxContent>
                </v:textbox>
              </v:shape>
            </w:pict>
          </mc:Fallback>
        </mc:AlternateContent>
      </w:r>
      <w:r w:rsidR="00D669E5">
        <w:rPr>
          <w:noProof/>
          <w:sz w:val="40"/>
          <w:szCs w:val="32"/>
        </w:rPr>
        <w:t xml:space="preserve"> </w:t>
      </w:r>
      <w:r w:rsidR="00673272"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3297555</wp:posOffset>
                </wp:positionV>
                <wp:extent cx="2981325" cy="414338"/>
                <wp:effectExtent l="0" t="0" r="9525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3272" w:rsidRPr="00673272" w:rsidRDefault="00673272" w:rsidP="00673272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1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3" o:spid="_x0000_s1030" type="#_x0000_t202" style="position:absolute;left:0;text-align:left;margin-left:274.95pt;margin-top:259.65pt;width:234.75pt;height:3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" fillcolor="white [3201]" stroked="f" strokeweight=".5pt">
                <v:textbox>
                  <w:txbxContent>
                    <w:p w:rsidR="00673272" w:rsidRPr="00673272" w:rsidRDefault="00673272" w:rsidP="00673272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Figura 1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tabuleiro do jogo</w:t>
                      </w:r>
                    </w:p>
                  </w:txbxContent>
                </v:textbox>
              </v:shape>
            </w:pict>
          </mc:Fallback>
        </mc:AlternateContent>
      </w:r>
      <w:r w:rsidR="003A315C">
        <w:rPr>
          <w:sz w:val="40"/>
          <w:szCs w:val="32"/>
        </w:rPr>
        <w:br w:type="page"/>
      </w:r>
    </w:p>
    <w:p w:rsidR="003A315C" w:rsidRDefault="00624382">
      <w:pPr>
        <w:spacing w:after="200"/>
        <w:rPr>
          <w:sz w:val="40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BAB0E48">
            <wp:simplePos x="0" y="0"/>
            <wp:positionH relativeFrom="margin">
              <wp:align>left</wp:align>
            </wp:positionH>
            <wp:positionV relativeFrom="paragraph">
              <wp:posOffset>302345</wp:posOffset>
            </wp:positionV>
            <wp:extent cx="3019425" cy="246316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999"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3635074</wp:posOffset>
                </wp:positionH>
                <wp:positionV relativeFrom="paragraph">
                  <wp:posOffset>419515</wp:posOffset>
                </wp:positionV>
                <wp:extent cx="2971800" cy="2928938"/>
                <wp:effectExtent l="0" t="0" r="0" b="508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92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69E5" w:rsidRPr="00C17626" w:rsidRDefault="00D669E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Situação inicial:</w:t>
                            </w:r>
                          </w:p>
                          <w:p w:rsidR="003D1E75" w:rsidRDefault="00D669E5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As peças são colocadas aleatoriamente pelo tabuleiro</w:t>
                            </w:r>
                            <w:r w:rsidR="003D1E75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D669E5" w:rsidRDefault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As peças, que devido a configuração inicial não estejam </w:t>
                            </w:r>
                            <w:r w:rsidRPr="003D1E75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>, terão de ser atribuídas a cada jogador da forma mais justa que for possível.</w:t>
                            </w:r>
                          </w:p>
                          <w:p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3A3999" w:rsidRPr="00C17626" w:rsidRDefault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5" o:spid="_x0000_s1031" type="#_x0000_t202" style="position:absolute;margin-left:286.25pt;margin-top:33.05pt;width:234pt;height:23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" fillcolor="white [3201]" stroked="f" strokeweight=".5pt">
                <v:textbox>
                  <w:txbxContent>
                    <w:p w:rsidR="00D669E5" w:rsidRPr="00C17626" w:rsidRDefault="00D669E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  <w:u w:val="single"/>
                        </w:rPr>
                        <w:t>Situação inicial:</w:t>
                      </w:r>
                    </w:p>
                    <w:p w:rsidR="003D1E75" w:rsidRDefault="00D669E5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As peças são colocadas aleatoriamente pelo tabuleiro</w:t>
                      </w:r>
                      <w:r w:rsidR="003D1E75">
                        <w:rPr>
                          <w:rFonts w:ascii="Bahnschrift" w:hAnsi="Bahnschrift"/>
                        </w:rPr>
                        <w:t>.</w:t>
                      </w:r>
                    </w:p>
                    <w:p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:rsidR="00D669E5" w:rsidRDefault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As peças, que devido a configuração inicial não estejam </w:t>
                      </w:r>
                      <w:r w:rsidRPr="003D1E75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>, terão de ser atribuídas a cada jogador da forma mais justa que for possível.</w:t>
                      </w:r>
                    </w:p>
                    <w:p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:rsidR="003A3999" w:rsidRPr="00C17626" w:rsidRDefault="003A3999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9C5C08">
      <w:pPr>
        <w:spacing w:after="200"/>
        <w:rPr>
          <w:sz w:val="40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462BCB" wp14:editId="190AF1B2">
                <wp:simplePos x="0" y="0"/>
                <wp:positionH relativeFrom="margin">
                  <wp:align>left</wp:align>
                </wp:positionH>
                <wp:positionV relativeFrom="paragraph">
                  <wp:posOffset>285007</wp:posOffset>
                </wp:positionV>
                <wp:extent cx="2971800" cy="3674934"/>
                <wp:effectExtent l="0" t="0" r="0" b="190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674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Desenvolvimento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:rsidR="003D1E75" w:rsidRDefault="003D1E75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9C5C08" w:rsidRDefault="00624382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Vai-se retirando e colocando peças, respeitando as regras de jogo</w:t>
                            </w:r>
                            <w:r w:rsidR="009C5C08">
                              <w:rPr>
                                <w:rFonts w:ascii="Bahnschrift" w:hAnsi="Bahnschrift"/>
                              </w:rPr>
                              <w:t>, tendo como objetivo principal acumular 5 peças de cada cor.</w:t>
                            </w:r>
                          </w:p>
                          <w:p w:rsidR="009C5C08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Porém, o jogador terá de considerar que, de forma a conseguir tal feito, terá de organizar as suas jogadas estrategicamente, sendo que, mesmo tendo o jogador já adquirido 5 peças de 1 determinada cor, poderá ter de colecionar mais peças dessa cor, para usá-las numa jogada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futura .</w:t>
                            </w:r>
                            <w:proofErr w:type="gramEnd"/>
                          </w:p>
                          <w:p w:rsidR="009C5C08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O jogador terá de ter especial atenção para não quebrar a arvore do jogo, isto é não poderá haver blocos sem peças adjacentes</w:t>
                            </w:r>
                          </w:p>
                          <w:p w:rsidR="009C5C08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62BCB" id="Caixa de texto 18" o:spid="_x0000_s1032" type="#_x0000_t202" style="position:absolute;margin-left:0;margin-top:22.45pt;width:234pt;height:289.3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" fillcolor="white [3201]" stroked="f" strokeweight=".5pt">
                <v:textbox>
                  <w:txbxContent>
                    <w:p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Desenvolvimento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:rsidR="003D1E75" w:rsidRDefault="003D1E75" w:rsidP="003D1E75">
                      <w:pPr>
                        <w:rPr>
                          <w:rFonts w:ascii="Bahnschrift" w:hAnsi="Bahnschrift"/>
                        </w:rPr>
                      </w:pPr>
                    </w:p>
                    <w:p w:rsidR="009C5C08" w:rsidRDefault="00624382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Vai-se retirando e colocando peças, respeitando as regras de jogo</w:t>
                      </w:r>
                      <w:r w:rsidR="009C5C08">
                        <w:rPr>
                          <w:rFonts w:ascii="Bahnschrift" w:hAnsi="Bahnschrift"/>
                        </w:rPr>
                        <w:t>, tendo como objetivo principal acumular 5 peças de cada cor.</w:t>
                      </w:r>
                    </w:p>
                    <w:p w:rsidR="009C5C08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Porém, o jogador terá de considerar que, de forma a conseguir tal feito, terá de organizar as suas jogadas estrategicamente, sendo que, mesmo tendo o jogador já adquirido 5 peças de 1 determinada cor, poderá ter de colecionar mais peças dessa cor, para usá-las numa jogada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futura .</w:t>
                      </w:r>
                      <w:proofErr w:type="gramEnd"/>
                    </w:p>
                    <w:p w:rsidR="009C5C08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O jogador terá de ter especial atenção para não quebrar a arvore do jogo, isto é não poderá haver blocos sem peças adjacentes</w:t>
                      </w:r>
                    </w:p>
                    <w:p w:rsidR="009C5C08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A3999" w:rsidRDefault="003A3999">
      <w:pPr>
        <w:spacing w:after="200"/>
        <w:rPr>
          <w:sz w:val="40"/>
          <w:szCs w:val="32"/>
        </w:rPr>
      </w:pPr>
    </w:p>
    <w:p w:rsidR="003A315C" w:rsidRPr="00624382" w:rsidRDefault="00624382" w:rsidP="00624382">
      <w:pPr>
        <w:rPr>
          <w:sz w:val="40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5E3F65">
            <wp:simplePos x="0" y="0"/>
            <wp:positionH relativeFrom="page">
              <wp:posOffset>4157378</wp:posOffset>
            </wp:positionH>
            <wp:positionV relativeFrom="paragraph">
              <wp:posOffset>142038</wp:posOffset>
            </wp:positionV>
            <wp:extent cx="3148330" cy="23723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7EA" w:rsidRDefault="00DA27EA" w:rsidP="00AB02A7">
      <w:pPr>
        <w:spacing w:after="200"/>
      </w:pPr>
    </w:p>
    <w:p w:rsidR="00DA27EA" w:rsidRDefault="00624382">
      <w:pPr>
        <w:spacing w:after="200" w:line="276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6FEEE0">
            <wp:simplePos x="0" y="0"/>
            <wp:positionH relativeFrom="margin">
              <wp:posOffset>-13001</wp:posOffset>
            </wp:positionH>
            <wp:positionV relativeFrom="paragraph">
              <wp:posOffset>2439875</wp:posOffset>
            </wp:positionV>
            <wp:extent cx="2912110" cy="2235835"/>
            <wp:effectExtent l="0" t="0" r="254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5" b="21149"/>
                    <a:stretch/>
                  </pic:blipFill>
                  <pic:spPr bwMode="auto">
                    <a:xfrm>
                      <a:off x="0" y="0"/>
                      <a:ext cx="291211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0FA191" wp14:editId="74B62152">
                <wp:simplePos x="0" y="0"/>
                <wp:positionH relativeFrom="margin">
                  <wp:posOffset>3482129</wp:posOffset>
                </wp:positionH>
                <wp:positionV relativeFrom="paragraph">
                  <wp:posOffset>2425959</wp:posOffset>
                </wp:positionV>
                <wp:extent cx="2971800" cy="390779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90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Situação final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:rsidR="00DA27EA" w:rsidRDefault="009C5C08" w:rsidP="009C5C0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 jogador terá de estar atento a situações em que possui 14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peças ,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 xml:space="preserve"> assim como o seu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</w:rPr>
                              <w:t>aderversário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:rsidR="003D1E75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Nestas situações,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é  provável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 xml:space="preserve"> que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</w:rPr>
                              <w:t>nao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</w:rPr>
                              <w:t xml:space="preserve"> seja possível retirar mais peças sem que previamente se modique a arvore do jogo através da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</w:rPr>
                              <w:t>colo</w:t>
                            </w:r>
                            <w:r w:rsidR="004D5611">
                              <w:rPr>
                                <w:rFonts w:ascii="Bahnschrift" w:hAnsi="Bahnschrift"/>
                              </w:rPr>
                              <w:t>ção</w:t>
                            </w:r>
                            <w:r>
                              <w:rPr>
                                <w:rFonts w:ascii="Bahnschrift" w:hAnsi="Bahnschrift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</w:rPr>
                              <w:t xml:space="preserve"> de pecas que o jogador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</w:rPr>
                              <w:t>ja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</w:rPr>
                              <w:t xml:space="preserve"> tenha colecionado</w:t>
                            </w:r>
                            <w:r w:rsidR="00C42D51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FA191" id="Caixa de texto 21" o:spid="_x0000_s1033" type="#_x0000_t202" style="position:absolute;margin-left:274.2pt;margin-top:191pt;width:234pt;height:307.7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" fillcolor="white [3201]" stroked="f" strokeweight=".5pt">
                <v:textbox>
                  <w:txbxContent>
                    <w:p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Situação final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:rsidR="00DA27EA" w:rsidRDefault="009C5C08" w:rsidP="009C5C0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 jogador terá de estar atento a situações em que possui 14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peças ,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 xml:space="preserve"> assim como o seu </w:t>
                      </w:r>
                      <w:proofErr w:type="spellStart"/>
                      <w:r>
                        <w:rPr>
                          <w:rFonts w:ascii="Bahnschrift" w:hAnsi="Bahnschrift"/>
                        </w:rPr>
                        <w:t>aderversário</w:t>
                      </w:r>
                      <w:proofErr w:type="spellEnd"/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:rsidR="003D1E75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Nestas situações,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é  provável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 xml:space="preserve"> que </w:t>
                      </w:r>
                      <w:proofErr w:type="spellStart"/>
                      <w:r>
                        <w:rPr>
                          <w:rFonts w:ascii="Bahnschrift" w:hAnsi="Bahnschrift"/>
                        </w:rPr>
                        <w:t>nao</w:t>
                      </w:r>
                      <w:proofErr w:type="spellEnd"/>
                      <w:r>
                        <w:rPr>
                          <w:rFonts w:ascii="Bahnschrift" w:hAnsi="Bahnschrift"/>
                        </w:rPr>
                        <w:t xml:space="preserve"> seja possível retirar mais peças sem que previamente se modique a arvore do jogo através da </w:t>
                      </w:r>
                      <w:proofErr w:type="spellStart"/>
                      <w:r>
                        <w:rPr>
                          <w:rFonts w:ascii="Bahnschrift" w:hAnsi="Bahnschrift"/>
                        </w:rPr>
                        <w:t>colo</w:t>
                      </w:r>
                      <w:r w:rsidR="004D5611">
                        <w:rPr>
                          <w:rFonts w:ascii="Bahnschrift" w:hAnsi="Bahnschrift"/>
                        </w:rPr>
                        <w:t>ção</w:t>
                      </w:r>
                      <w:r>
                        <w:rPr>
                          <w:rFonts w:ascii="Bahnschrift" w:hAnsi="Bahnschrift"/>
                        </w:rPr>
                        <w:t>o</w:t>
                      </w:r>
                      <w:proofErr w:type="spellEnd"/>
                      <w:r>
                        <w:rPr>
                          <w:rFonts w:ascii="Bahnschrift" w:hAnsi="Bahnschrift"/>
                        </w:rPr>
                        <w:t xml:space="preserve"> de pecas que o jogador </w:t>
                      </w:r>
                      <w:proofErr w:type="spellStart"/>
                      <w:r>
                        <w:rPr>
                          <w:rFonts w:ascii="Bahnschrift" w:hAnsi="Bahnschrift"/>
                        </w:rPr>
                        <w:t>ja</w:t>
                      </w:r>
                      <w:proofErr w:type="spellEnd"/>
                      <w:r>
                        <w:rPr>
                          <w:rFonts w:ascii="Bahnschrift" w:hAnsi="Bahnschrift"/>
                        </w:rPr>
                        <w:t xml:space="preserve"> tenha colecionado</w:t>
                      </w:r>
                      <w:r w:rsidR="00C42D51">
                        <w:rPr>
                          <w:rFonts w:ascii="Bahnschrift" w:hAnsi="Bahnschrif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7EA">
        <w:br w:type="page"/>
      </w:r>
    </w:p>
    <w:p w:rsidR="00DA27EA" w:rsidRDefault="00DA27EA" w:rsidP="00DA27EA">
      <w:pPr>
        <w:pStyle w:val="Ttulo1"/>
        <w:rPr>
          <w:sz w:val="72"/>
          <w:szCs w:val="40"/>
          <w:lang w:bidi="pt-PT"/>
        </w:rPr>
      </w:pPr>
      <w:r>
        <w:rPr>
          <w:sz w:val="72"/>
          <w:szCs w:val="40"/>
          <w:lang w:bidi="pt-PT"/>
        </w:rPr>
        <w:lastRenderedPageBreak/>
        <w:t>Representação interno do estado do jogo</w:t>
      </w:r>
    </w:p>
    <w:p w:rsidR="00DA27EA" w:rsidRDefault="00DA27EA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</w:p>
    <w:p w:rsidR="00ED7DBF" w:rsidRDefault="00ED7DBF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Situação inicial:</w:t>
      </w:r>
    </w:p>
    <w:p w:rsidR="0087605E" w:rsidRPr="00ED7DBF" w:rsidRDefault="00DA27EA" w:rsidP="00ED7DBF">
      <w:pPr>
        <w:pStyle w:val="Ttulo1"/>
        <w:rPr>
          <w:sz w:val="72"/>
          <w:szCs w:val="40"/>
          <w:lang w:bidi="pt-PT"/>
        </w:rPr>
      </w:pPr>
      <w:r>
        <w:rPr>
          <w:noProof/>
        </w:rPr>
        <w:drawing>
          <wp:inline distT="0" distB="0" distL="0" distR="0" wp14:anchorId="090E5240" wp14:editId="7F50A298">
            <wp:extent cx="5251460" cy="2032756"/>
            <wp:effectExtent l="0" t="0" r="635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475" cy="20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Desenvolvimento:</w:t>
      </w:r>
    </w:p>
    <w:p w:rsidR="00ED7DBF" w:rsidRP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bookmarkStart w:id="0" w:name="_GoBack"/>
      <w:r>
        <w:rPr>
          <w:noProof/>
        </w:rPr>
        <w:drawing>
          <wp:inline distT="0" distB="0" distL="0" distR="0" wp14:anchorId="6886291A" wp14:editId="3EFA190A">
            <wp:extent cx="6371590" cy="2498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D7DBF" w:rsidRDefault="00ED7DBF" w:rsidP="00AB02A7">
      <w:pPr>
        <w:spacing w:after="200"/>
      </w:pPr>
    </w:p>
    <w:p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 xml:space="preserve">Situação </w:t>
      </w: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final:</w:t>
      </w:r>
    </w:p>
    <w:p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</w:rPr>
        <w:drawing>
          <wp:inline distT="0" distB="0" distL="0" distR="0" wp14:anchorId="44B1627C" wp14:editId="641C11F3">
            <wp:extent cx="6371590" cy="25330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BF" w:rsidRPr="00D70D02" w:rsidRDefault="00ED7DBF" w:rsidP="00AB02A7">
      <w:pPr>
        <w:spacing w:after="200"/>
      </w:pPr>
    </w:p>
    <w:sectPr w:rsidR="00ED7DBF" w:rsidRPr="00D70D02" w:rsidSect="00AB02A7">
      <w:headerReference w:type="default" r:id="rId18"/>
      <w:footerReference w:type="default" r:id="rId1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1D5D" w:rsidRDefault="00A41D5D">
      <w:r>
        <w:separator/>
      </w:r>
    </w:p>
    <w:p w:rsidR="00A41D5D" w:rsidRDefault="00A41D5D"/>
  </w:endnote>
  <w:endnote w:type="continuationSeparator" w:id="0">
    <w:p w:rsidR="00A41D5D" w:rsidRDefault="00A41D5D">
      <w:r>
        <w:continuationSeparator/>
      </w:r>
    </w:p>
    <w:p w:rsidR="00A41D5D" w:rsidRDefault="00A41D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1D5D" w:rsidRDefault="00A41D5D">
      <w:r>
        <w:separator/>
      </w:r>
    </w:p>
    <w:p w:rsidR="00A41D5D" w:rsidRDefault="00A41D5D"/>
  </w:footnote>
  <w:footnote w:type="continuationSeparator" w:id="0">
    <w:p w:rsidR="00A41D5D" w:rsidRDefault="00A41D5D">
      <w:r>
        <w:continuationSeparator/>
      </w:r>
    </w:p>
    <w:p w:rsidR="00A41D5D" w:rsidRDefault="00A41D5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Cabealho"/>
          </w:pPr>
        </w:p>
      </w:tc>
    </w:tr>
  </w:tbl>
  <w:p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0E57"/>
    <w:multiLevelType w:val="hybridMultilevel"/>
    <w:tmpl w:val="86C850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7D91"/>
    <w:multiLevelType w:val="hybridMultilevel"/>
    <w:tmpl w:val="EC60B1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22390"/>
    <w:multiLevelType w:val="hybridMultilevel"/>
    <w:tmpl w:val="A34E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F3790B"/>
    <w:multiLevelType w:val="hybridMultilevel"/>
    <w:tmpl w:val="DA78A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A55A9"/>
    <w:multiLevelType w:val="hybridMultilevel"/>
    <w:tmpl w:val="028639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15C"/>
    <w:rsid w:val="0002482E"/>
    <w:rsid w:val="00050324"/>
    <w:rsid w:val="000A0150"/>
    <w:rsid w:val="000E63C9"/>
    <w:rsid w:val="0010505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15C"/>
    <w:rsid w:val="003A3999"/>
    <w:rsid w:val="003A39A1"/>
    <w:rsid w:val="003C2191"/>
    <w:rsid w:val="003D1E75"/>
    <w:rsid w:val="003D3863"/>
    <w:rsid w:val="004110DE"/>
    <w:rsid w:val="0044085A"/>
    <w:rsid w:val="004B21A5"/>
    <w:rsid w:val="004D5611"/>
    <w:rsid w:val="005037F0"/>
    <w:rsid w:val="00516A86"/>
    <w:rsid w:val="005275F6"/>
    <w:rsid w:val="00572102"/>
    <w:rsid w:val="005E62AA"/>
    <w:rsid w:val="005F1BB0"/>
    <w:rsid w:val="00624382"/>
    <w:rsid w:val="00656C4D"/>
    <w:rsid w:val="00673272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4ED4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A5CF0"/>
    <w:rsid w:val="009C5C08"/>
    <w:rsid w:val="009C7720"/>
    <w:rsid w:val="00A23AFA"/>
    <w:rsid w:val="00A31B3E"/>
    <w:rsid w:val="00A41D5D"/>
    <w:rsid w:val="00A532F3"/>
    <w:rsid w:val="00A8489E"/>
    <w:rsid w:val="00AB02A7"/>
    <w:rsid w:val="00AC29F3"/>
    <w:rsid w:val="00B231E5"/>
    <w:rsid w:val="00C02B87"/>
    <w:rsid w:val="00C17626"/>
    <w:rsid w:val="00C4086D"/>
    <w:rsid w:val="00C42D51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69E5"/>
    <w:rsid w:val="00D70D02"/>
    <w:rsid w:val="00D770C7"/>
    <w:rsid w:val="00D86945"/>
    <w:rsid w:val="00D90290"/>
    <w:rsid w:val="00DA27EA"/>
    <w:rsid w:val="00DD152F"/>
    <w:rsid w:val="00DE213F"/>
    <w:rsid w:val="00DF027C"/>
    <w:rsid w:val="00E00A32"/>
    <w:rsid w:val="00E22ACD"/>
    <w:rsid w:val="00E620B0"/>
    <w:rsid w:val="00E81B40"/>
    <w:rsid w:val="00ED7DBF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FB412C"/>
  <w15:docId w15:val="{0A7A2250-2A34-440E-B649-7CFEED9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73272"/>
    <w:pPr>
      <w:spacing w:after="160" w:line="256" w:lineRule="auto"/>
    </w:pPr>
    <w:rPr>
      <w:sz w:val="22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color w:val="082A75" w:themeColor="text2"/>
      <w:sz w:val="3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082A75" w:themeColor="text2"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after="0" w:line="240" w:lineRule="auto"/>
      <w:jc w:val="right"/>
    </w:pPr>
    <w:rPr>
      <w:rFonts w:eastAsiaTheme="minorEastAsia"/>
      <w:b/>
      <w:color w:val="082A75" w:themeColor="text2"/>
      <w:sz w:val="28"/>
    </w:r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pPr>
      <w:spacing w:after="0" w:line="276" w:lineRule="auto"/>
    </w:pPr>
    <w:rPr>
      <w:rFonts w:eastAsiaTheme="minorEastAsia"/>
      <w:color w:val="082A75" w:themeColor="text2"/>
      <w:sz w:val="28"/>
    </w:rPr>
  </w:style>
  <w:style w:type="paragraph" w:customStyle="1" w:styleId="Textodenfase">
    <w:name w:val="Texto de Ênfase"/>
    <w:basedOn w:val="Normal"/>
    <w:link w:val="CarterdeTextodenfase"/>
    <w:qFormat/>
    <w:rsid w:val="00DF027C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A315C"/>
    <w:pPr>
      <w:spacing w:after="0" w:line="276" w:lineRule="auto"/>
      <w:ind w:left="720"/>
      <w:contextualSpacing/>
    </w:pPr>
    <w:rPr>
      <w:rFonts w:eastAsiaTheme="minorEastAsia"/>
      <w:b/>
      <w:color w:val="082A75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9A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9A5C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m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69934C3AC948CFA4A6D74726E4C5D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A8A822-FED0-40DA-A9C0-97117EC038C2}"/>
      </w:docPartPr>
      <w:docPartBody>
        <w:p w:rsidR="00000000" w:rsidRDefault="003647E4">
          <w:pPr>
            <w:pStyle w:val="0669934C3AC948CFA4A6D74726E4C5DE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outubro 15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3418ADEF26DC498EA234B8BF59182B0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EEF310-A734-4449-A358-253257A9348A}"/>
      </w:docPartPr>
      <w:docPartBody>
        <w:p w:rsidR="00000000" w:rsidRDefault="003647E4">
          <w:pPr>
            <w:pStyle w:val="3418ADEF26DC498EA234B8BF59182B08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7E4"/>
    <w:rsid w:val="0036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669934C3AC948CFA4A6D74726E4C5DE">
    <w:name w:val="0669934C3AC948CFA4A6D74726E4C5DE"/>
  </w:style>
  <w:style w:type="paragraph" w:customStyle="1" w:styleId="3418ADEF26DC498EA234B8BF59182B08">
    <w:name w:val="3418ADEF26DC498EA234B8BF59182B08"/>
  </w:style>
  <w:style w:type="paragraph" w:customStyle="1" w:styleId="D5A47AC292914CC7BB4BC190BBDF1FDA">
    <w:name w:val="D5A47AC292914CC7BB4BC190BBDF1FDA"/>
  </w:style>
  <w:style w:type="paragraph" w:customStyle="1" w:styleId="73E8CB049D104230846F5F5B9D9A3082">
    <w:name w:val="73E8CB049D104230846F5F5B9D9A3082"/>
  </w:style>
  <w:style w:type="paragraph" w:customStyle="1" w:styleId="B913BCFD4ABF444AB1BB958DCC3C32BF">
    <w:name w:val="B913BCFD4ABF444AB1BB958DCC3C32BF"/>
  </w:style>
  <w:style w:type="paragraph" w:customStyle="1" w:styleId="9353000E73F84F16AE447BCE456F53B1">
    <w:name w:val="9353000E73F84F16AE447BCE456F53B1"/>
  </w:style>
  <w:style w:type="paragraph" w:customStyle="1" w:styleId="B9B47521A7FA49D6880EA5074D1465F3">
    <w:name w:val="B9B47521A7FA49D6880EA5074D1465F3"/>
  </w:style>
  <w:style w:type="paragraph" w:customStyle="1" w:styleId="12F9E852F1C94FF8B2518BE94B6E7C90">
    <w:name w:val="12F9E852F1C94FF8B2518BE94B6E7C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José Guerra
Martim Silva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165</TotalTime>
  <Pages>6</Pages>
  <Words>67</Words>
  <Characters>364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Martim</dc:creator>
  <cp:keywords/>
  <cp:lastModifiedBy>Martim Pinto da Silva</cp:lastModifiedBy>
  <cp:revision>1</cp:revision>
  <cp:lastPrinted>2006-08-01T17:47:00Z</cp:lastPrinted>
  <dcterms:created xsi:type="dcterms:W3CDTF">2019-10-15T16:01:00Z</dcterms:created>
  <dcterms:modified xsi:type="dcterms:W3CDTF">2019-10-15T18:51:00Z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