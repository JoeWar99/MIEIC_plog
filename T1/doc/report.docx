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E32DA8" w14:textId="77777777" w:rsidR="00D077E9" w:rsidRDefault="00AB02A7" w:rsidP="00D70D02">
      <w:r>
        <w:rPr>
          <w:noProof/>
          <w:lang w:bidi="pt-PT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DC0DCC8" wp14:editId="6AE2DAE4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tângulo 3" descr="retângulo branco para texto na cap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2EF547" id="Retângulo 3" o:spid="_x0000_s1026" alt="retângulo branco para texto na cap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" fillcolor="white [3212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pt-PT"/>
        </w:rPr>
        <w:drawing>
          <wp:anchor distT="0" distB="0" distL="114300" distR="114300" simplePos="0" relativeHeight="251658240" behindDoc="1" locked="0" layoutInCell="1" allowOverlap="1" wp14:anchorId="1BF44EF2" wp14:editId="068565F8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m 1" descr="vista de rua com prédios de cidade, um mercado e placas de r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771C9EAB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45B663D" w14:textId="77777777" w:rsidR="00D077E9" w:rsidRDefault="00D077E9" w:rsidP="00AB02A7">
            <w:r>
              <w:rPr>
                <w:noProof/>
                <w:lang w:bidi="pt-PT"/>
              </w:rPr>
              <mc:AlternateContent>
                <mc:Choice Requires="wps">
                  <w:drawing>
                    <wp:inline distT="0" distB="0" distL="0" distR="0" wp14:anchorId="46A59C95" wp14:editId="5A74D087">
                      <wp:extent cx="3528695" cy="1800225"/>
                      <wp:effectExtent l="0" t="0" r="0" b="0"/>
                      <wp:docPr id="8" name="Caixa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002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7C47831" w14:textId="77777777" w:rsidR="003A315C" w:rsidRPr="003A315C" w:rsidRDefault="003A315C" w:rsidP="003A315C">
                                  <w:pPr>
                                    <w:pStyle w:val="Ttulo"/>
                                    <w:rPr>
                                      <w:color w:val="81B295" w:themeColor="accent5" w:themeShade="BF"/>
                                    </w:rPr>
                                  </w:pPr>
                                  <w:r w:rsidRPr="003A315C">
                                    <w:rPr>
                                      <w:color w:val="81B295" w:themeColor="accent5" w:themeShade="BF"/>
                                    </w:rPr>
                                    <w:t>Asterismo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E81C4E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8" o:spid="_x0000_s1026" type="#_x0000_t202" style="width:277.85pt;height:14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" filled="f" stroked="f" strokeweight=".5pt">
                      <v:textbox>
                        <w:txbxContent>
                          <w:p w:rsidR="003A315C" w:rsidRPr="003A315C" w:rsidRDefault="003A315C" w:rsidP="003A315C">
                            <w:pPr>
                              <w:pStyle w:val="Ttulo"/>
                              <w:rPr>
                                <w:color w:val="81B295" w:themeColor="accent5" w:themeShade="BF"/>
                              </w:rPr>
                            </w:pPr>
                            <w:r w:rsidRPr="003A315C">
                              <w:rPr>
                                <w:color w:val="81B295" w:themeColor="accent5" w:themeShade="BF"/>
                              </w:rPr>
                              <w:t>Asterismo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16E14B2" w14:textId="77777777" w:rsidR="00D077E9" w:rsidRPr="003A315C" w:rsidRDefault="00D077E9" w:rsidP="00AB02A7">
            <w:pPr>
              <w:rPr>
                <w:color w:val="81B295" w:themeColor="accent5" w:themeShade="BF"/>
              </w:rPr>
            </w:pPr>
          </w:p>
        </w:tc>
      </w:tr>
      <w:tr w:rsidR="00D077E9" w14:paraId="3947DABC" w14:textId="77777777" w:rsidTr="005E62AA">
        <w:trPr>
          <w:trHeight w:val="720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FFFF432" w14:textId="77777777" w:rsidR="00D077E9" w:rsidRDefault="00D077E9" w:rsidP="00AB02A7">
            <w:pPr>
              <w:rPr>
                <w:noProof/>
              </w:rPr>
            </w:pPr>
          </w:p>
        </w:tc>
      </w:tr>
      <w:tr w:rsidR="00D077E9" w14:paraId="3DF1FE5F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0669934C3AC948CFA4A6D74726E4C5DE"/>
              </w:placeholder>
              <w15:appearance w15:val="hidden"/>
            </w:sdtPr>
            <w:sdtEndPr/>
            <w:sdtContent>
              <w:p w14:paraId="149F3D75" w14:textId="16D6B2F6" w:rsidR="00D077E9" w:rsidRDefault="005E62AA" w:rsidP="00AB02A7">
                <w:r>
                  <w:rPr>
                    <w:rStyle w:val="SubttuloCarter"/>
                    <w:b/>
                    <w:lang w:bidi="pt-PT"/>
                  </w:rPr>
                  <w:fldChar w:fldCharType="begin"/>
                </w:r>
                <w:r>
                  <w:rPr>
                    <w:rStyle w:val="SubttuloCarter"/>
                    <w:lang w:bidi="pt-PT"/>
                  </w:rPr>
                  <w:instrText xml:space="preserve"> DATE  \@ "d MMMM"  \* MERGEFORMAT </w:instrText>
                </w:r>
                <w:r>
                  <w:rPr>
                    <w:rStyle w:val="SubttuloCarter"/>
                    <w:b/>
                    <w:lang w:bidi="pt-PT"/>
                  </w:rPr>
                  <w:fldChar w:fldCharType="separate"/>
                </w:r>
                <w:r w:rsidR="00AD70C8" w:rsidRPr="00AD70C8">
                  <w:rPr>
                    <w:rStyle w:val="SubttuloCarter"/>
                    <w:b/>
                    <w:noProof/>
                    <w:lang w:bidi="pt-PT"/>
                  </w:rPr>
                  <w:t>19 outubro</w:t>
                </w:r>
                <w:r>
                  <w:rPr>
                    <w:rStyle w:val="SubttuloCarter"/>
                    <w:b/>
                    <w:lang w:bidi="pt-PT"/>
                  </w:rPr>
                  <w:fldChar w:fldCharType="end"/>
                </w:r>
              </w:p>
            </w:sdtContent>
          </w:sdt>
          <w:p w14:paraId="3C057F35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pt-PT"/>
              </w:rPr>
              <mc:AlternateContent>
                <mc:Choice Requires="wps">
                  <w:drawing>
                    <wp:inline distT="0" distB="0" distL="0" distR="0" wp14:anchorId="4E70A10F" wp14:editId="51DFAA5E">
                      <wp:extent cx="1493949" cy="0"/>
                      <wp:effectExtent l="0" t="19050" r="30480" b="19050"/>
                      <wp:docPr id="6" name="Conexão Reta 6" descr="separad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D9F079E" id="Conexão Reta 6" o:spid="_x0000_s1026" alt="separad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39EDD598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7427EAAD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sdt>
            <w:sdtPr>
              <w:id w:val="-1740469667"/>
              <w:placeholder>
                <w:docPart w:val="3418ADEF26DC498EA234B8BF59182B08"/>
              </w:placeholder>
              <w15:appearance w15:val="hidden"/>
            </w:sdtPr>
            <w:sdtEndPr/>
            <w:sdtContent>
              <w:p w14:paraId="3A62F379" w14:textId="77777777" w:rsidR="003A315C" w:rsidRDefault="003A315C" w:rsidP="003A315C">
                <w:pPr>
                  <w:pStyle w:val="PargrafodaLista"/>
                  <w:numPr>
                    <w:ilvl w:val="0"/>
                    <w:numId w:val="3"/>
                  </w:numPr>
                </w:pPr>
                <w:r>
                  <w:t>José Guerra</w:t>
                </w:r>
              </w:p>
              <w:p w14:paraId="01232FEB" w14:textId="77777777" w:rsidR="003A315C" w:rsidRPr="003A315C" w:rsidRDefault="003A315C" w:rsidP="003A315C">
                <w:pPr>
                  <w:pStyle w:val="PargrafodaLista"/>
                  <w:numPr>
                    <w:ilvl w:val="0"/>
                    <w:numId w:val="3"/>
                  </w:numPr>
                </w:pPr>
                <w:r>
                  <w:t>Martim Silva</w:t>
                </w:r>
              </w:p>
            </w:sdtContent>
          </w:sdt>
        </w:tc>
      </w:tr>
    </w:tbl>
    <w:p w14:paraId="07B85E9B" w14:textId="77777777" w:rsidR="00D077E9" w:rsidRDefault="003A315C">
      <w:pPr>
        <w:spacing w:after="20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C97C3E6" wp14:editId="354309AD">
            <wp:simplePos x="0" y="0"/>
            <wp:positionH relativeFrom="column">
              <wp:posOffset>4130675</wp:posOffset>
            </wp:positionH>
            <wp:positionV relativeFrom="paragraph">
              <wp:posOffset>7027545</wp:posOffset>
            </wp:positionV>
            <wp:extent cx="2312035" cy="1402080"/>
            <wp:effectExtent l="0" t="0" r="0" b="762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035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pt-PT"/>
        </w:rPr>
        <w:t xml:space="preserve"> </w:t>
      </w:r>
      <w:r w:rsidR="00AB02A7">
        <w:rPr>
          <w:noProof/>
          <w:lang w:bidi="pt-PT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7D6F162" wp14:editId="3BF73E01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tângulo 2" descr="retângulo color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51F7C5" id="Retângulo 2" o:spid="_x0000_s1026" alt="retângulo colorido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" fillcolor="#34aba2 [3206]" stroked="f" strokeweight="2pt">
                <w10:wrap anchory="page"/>
              </v:rect>
            </w:pict>
          </mc:Fallback>
        </mc:AlternateContent>
      </w:r>
      <w:r w:rsidR="00D077E9">
        <w:rPr>
          <w:lang w:bidi="pt-PT"/>
        </w:rPr>
        <w:br w:type="page"/>
      </w:r>
    </w:p>
    <w:p w14:paraId="471201F4" w14:textId="77777777" w:rsidR="00D077E9" w:rsidRPr="003A315C" w:rsidRDefault="003A315C" w:rsidP="00D077E9">
      <w:pPr>
        <w:pStyle w:val="Ttulo1"/>
        <w:rPr>
          <w:sz w:val="72"/>
          <w:szCs w:val="40"/>
          <w:lang w:bidi="pt-PT"/>
        </w:rPr>
      </w:pPr>
      <w:r w:rsidRPr="003A315C">
        <w:rPr>
          <w:sz w:val="72"/>
          <w:szCs w:val="40"/>
          <w:lang w:bidi="pt-PT"/>
        </w:rPr>
        <w:lastRenderedPageBreak/>
        <w:t>Índice</w:t>
      </w:r>
    </w:p>
    <w:p w14:paraId="18E1B679" w14:textId="77777777" w:rsidR="003A315C" w:rsidRDefault="003A315C" w:rsidP="00D077E9">
      <w:pPr>
        <w:pStyle w:val="Ttulo1"/>
      </w:pPr>
    </w:p>
    <w:p w14:paraId="262208B7" w14:textId="1CDD96BE" w:rsidR="00AB02A7" w:rsidRDefault="003A315C" w:rsidP="003A315C">
      <w:pPr>
        <w:pStyle w:val="PargrafodaLista"/>
        <w:numPr>
          <w:ilvl w:val="0"/>
          <w:numId w:val="4"/>
        </w:numPr>
        <w:rPr>
          <w:sz w:val="40"/>
          <w:szCs w:val="32"/>
        </w:rPr>
      </w:pPr>
      <w:r w:rsidRPr="003A315C">
        <w:rPr>
          <w:sz w:val="40"/>
          <w:szCs w:val="32"/>
        </w:rPr>
        <w:t>Asterismo</w:t>
      </w:r>
      <w:r>
        <w:rPr>
          <w:sz w:val="40"/>
          <w:szCs w:val="32"/>
        </w:rPr>
        <w:t xml:space="preserve"> ……………………………………………………………</w:t>
      </w:r>
      <w:r w:rsidR="002052EF">
        <w:rPr>
          <w:sz w:val="40"/>
          <w:szCs w:val="32"/>
        </w:rPr>
        <w:t xml:space="preserve">  </w:t>
      </w:r>
      <w:r w:rsidR="00673272">
        <w:rPr>
          <w:sz w:val="40"/>
          <w:szCs w:val="32"/>
        </w:rPr>
        <w:t>3</w:t>
      </w:r>
      <w:r w:rsidR="003D1E75">
        <w:rPr>
          <w:sz w:val="40"/>
          <w:szCs w:val="32"/>
        </w:rPr>
        <w:t>,4</w:t>
      </w:r>
    </w:p>
    <w:p w14:paraId="02B51646" w14:textId="77777777" w:rsidR="003A315C" w:rsidRDefault="003A315C" w:rsidP="003A315C">
      <w:pPr>
        <w:pStyle w:val="PargrafodaLista"/>
        <w:rPr>
          <w:sz w:val="40"/>
          <w:szCs w:val="32"/>
        </w:rPr>
      </w:pPr>
    </w:p>
    <w:p w14:paraId="78241AF9" w14:textId="77777777" w:rsidR="003A315C" w:rsidRPr="003A315C" w:rsidRDefault="003A315C" w:rsidP="003A315C">
      <w:pPr>
        <w:pStyle w:val="PargrafodaLista"/>
        <w:rPr>
          <w:sz w:val="40"/>
          <w:szCs w:val="32"/>
        </w:rPr>
      </w:pPr>
    </w:p>
    <w:p w14:paraId="1C2BAE5C" w14:textId="5D96B2DA" w:rsidR="003A315C" w:rsidRPr="003A315C" w:rsidRDefault="003A315C" w:rsidP="003A315C">
      <w:pPr>
        <w:pStyle w:val="PargrafodaLista"/>
        <w:numPr>
          <w:ilvl w:val="0"/>
          <w:numId w:val="4"/>
        </w:numPr>
        <w:rPr>
          <w:sz w:val="40"/>
          <w:szCs w:val="32"/>
        </w:rPr>
      </w:pPr>
      <w:r w:rsidRPr="003A315C">
        <w:rPr>
          <w:sz w:val="40"/>
          <w:szCs w:val="32"/>
        </w:rPr>
        <w:t>Representação interna do estado do jogo</w:t>
      </w:r>
      <w:proofErr w:type="gramStart"/>
      <w:r>
        <w:rPr>
          <w:sz w:val="40"/>
          <w:szCs w:val="32"/>
        </w:rPr>
        <w:t xml:space="preserve"> ..</w:t>
      </w:r>
      <w:proofErr w:type="gramEnd"/>
      <w:r>
        <w:rPr>
          <w:sz w:val="40"/>
          <w:szCs w:val="32"/>
        </w:rPr>
        <w:t>…………</w:t>
      </w:r>
      <w:r w:rsidR="002052EF">
        <w:rPr>
          <w:sz w:val="40"/>
          <w:szCs w:val="32"/>
        </w:rPr>
        <w:t xml:space="preserve">.   </w:t>
      </w:r>
      <w:r>
        <w:rPr>
          <w:sz w:val="40"/>
          <w:szCs w:val="32"/>
        </w:rPr>
        <w:t xml:space="preserve"> </w:t>
      </w:r>
      <w:r w:rsidR="003D1E75">
        <w:rPr>
          <w:sz w:val="40"/>
          <w:szCs w:val="32"/>
        </w:rPr>
        <w:t>5</w:t>
      </w:r>
    </w:p>
    <w:p w14:paraId="52CCB931" w14:textId="77777777" w:rsidR="003A315C" w:rsidRPr="003A315C" w:rsidRDefault="003A315C" w:rsidP="003A315C">
      <w:pPr>
        <w:pStyle w:val="PargrafodaLista"/>
        <w:rPr>
          <w:sz w:val="40"/>
          <w:szCs w:val="32"/>
        </w:rPr>
      </w:pPr>
    </w:p>
    <w:p w14:paraId="12E9685E" w14:textId="77777777" w:rsidR="003A315C" w:rsidRPr="003A315C" w:rsidRDefault="003A315C" w:rsidP="003A315C">
      <w:pPr>
        <w:pStyle w:val="PargrafodaLista"/>
        <w:rPr>
          <w:sz w:val="40"/>
          <w:szCs w:val="32"/>
        </w:rPr>
      </w:pPr>
      <w:r>
        <w:rPr>
          <w:sz w:val="40"/>
          <w:szCs w:val="32"/>
        </w:rPr>
        <w:t xml:space="preserve"> </w:t>
      </w:r>
    </w:p>
    <w:p w14:paraId="1F559047" w14:textId="74BF57AB" w:rsidR="003A315C" w:rsidRDefault="003A315C" w:rsidP="003A315C">
      <w:pPr>
        <w:pStyle w:val="PargrafodaLista"/>
        <w:numPr>
          <w:ilvl w:val="0"/>
          <w:numId w:val="4"/>
        </w:numPr>
        <w:rPr>
          <w:sz w:val="40"/>
          <w:szCs w:val="32"/>
        </w:rPr>
      </w:pPr>
      <w:r w:rsidRPr="003A315C">
        <w:rPr>
          <w:sz w:val="40"/>
          <w:szCs w:val="32"/>
        </w:rPr>
        <w:t>Visualização do tabuleiro</w:t>
      </w:r>
      <w:r>
        <w:rPr>
          <w:sz w:val="40"/>
          <w:szCs w:val="32"/>
        </w:rPr>
        <w:t xml:space="preserve"> ………………………………</w:t>
      </w:r>
      <w:proofErr w:type="gramStart"/>
      <w:r>
        <w:rPr>
          <w:sz w:val="40"/>
          <w:szCs w:val="32"/>
        </w:rPr>
        <w:t>…</w:t>
      </w:r>
      <w:r w:rsidR="002052EF">
        <w:rPr>
          <w:sz w:val="40"/>
          <w:szCs w:val="32"/>
        </w:rPr>
        <w:t>….</w:t>
      </w:r>
      <w:proofErr w:type="gramEnd"/>
      <w:r w:rsidR="002052EF">
        <w:rPr>
          <w:sz w:val="40"/>
          <w:szCs w:val="32"/>
        </w:rPr>
        <w:t xml:space="preserve">.   </w:t>
      </w:r>
      <w:r w:rsidR="003D1E75">
        <w:rPr>
          <w:sz w:val="40"/>
          <w:szCs w:val="32"/>
        </w:rPr>
        <w:t>6</w:t>
      </w:r>
    </w:p>
    <w:p w14:paraId="308CBB20" w14:textId="77777777" w:rsidR="003A315C" w:rsidRDefault="003A315C" w:rsidP="003A315C">
      <w:pPr>
        <w:rPr>
          <w:sz w:val="40"/>
          <w:szCs w:val="32"/>
        </w:rPr>
      </w:pPr>
    </w:p>
    <w:p w14:paraId="21F39178" w14:textId="77777777" w:rsidR="003A315C" w:rsidRDefault="003A315C" w:rsidP="003A315C">
      <w:pPr>
        <w:rPr>
          <w:sz w:val="40"/>
          <w:szCs w:val="32"/>
        </w:rPr>
      </w:pPr>
    </w:p>
    <w:p w14:paraId="18207014" w14:textId="22F9245C" w:rsidR="003A315C" w:rsidRPr="003A315C" w:rsidRDefault="003A315C" w:rsidP="003A315C">
      <w:pPr>
        <w:pStyle w:val="PargrafodaLista"/>
        <w:numPr>
          <w:ilvl w:val="0"/>
          <w:numId w:val="4"/>
        </w:numPr>
        <w:rPr>
          <w:sz w:val="40"/>
          <w:szCs w:val="32"/>
        </w:rPr>
      </w:pPr>
      <w:r>
        <w:rPr>
          <w:sz w:val="40"/>
          <w:szCs w:val="32"/>
        </w:rPr>
        <w:t>Predicados ……………………………………………………………</w:t>
      </w:r>
      <w:r w:rsidR="002052EF">
        <w:rPr>
          <w:sz w:val="40"/>
          <w:szCs w:val="32"/>
        </w:rPr>
        <w:t xml:space="preserve">   </w:t>
      </w:r>
      <w:r w:rsidR="003D1E75">
        <w:rPr>
          <w:sz w:val="40"/>
          <w:szCs w:val="32"/>
        </w:rPr>
        <w:t>7</w:t>
      </w:r>
    </w:p>
    <w:p w14:paraId="2F786DAF" w14:textId="77777777" w:rsidR="003A315C" w:rsidRPr="003A315C" w:rsidRDefault="003A315C" w:rsidP="003A315C">
      <w:pPr>
        <w:rPr>
          <w:sz w:val="40"/>
          <w:szCs w:val="32"/>
        </w:rPr>
      </w:pPr>
    </w:p>
    <w:p w14:paraId="3A1491D0" w14:textId="77777777" w:rsidR="003A315C" w:rsidRDefault="003A315C" w:rsidP="003A315C">
      <w:pPr>
        <w:pStyle w:val="PargrafodaLista"/>
        <w:rPr>
          <w:sz w:val="40"/>
          <w:szCs w:val="32"/>
        </w:rPr>
      </w:pPr>
    </w:p>
    <w:p w14:paraId="422ABE17" w14:textId="77777777" w:rsidR="003A315C" w:rsidRDefault="003A315C">
      <w:pPr>
        <w:spacing w:after="200"/>
        <w:rPr>
          <w:sz w:val="40"/>
          <w:szCs w:val="32"/>
        </w:rPr>
      </w:pPr>
      <w:r>
        <w:rPr>
          <w:sz w:val="40"/>
          <w:szCs w:val="32"/>
        </w:rPr>
        <w:br w:type="page"/>
      </w:r>
    </w:p>
    <w:p w14:paraId="7CCB56E9" w14:textId="77777777" w:rsidR="003A315C" w:rsidRDefault="003A315C" w:rsidP="003A315C">
      <w:pPr>
        <w:pStyle w:val="PargrafodaLista"/>
        <w:rPr>
          <w:sz w:val="40"/>
          <w:szCs w:val="32"/>
        </w:rPr>
      </w:pPr>
    </w:p>
    <w:p w14:paraId="1FD231B1" w14:textId="3C574F2E" w:rsidR="003A315C" w:rsidRDefault="003A315C" w:rsidP="003A315C">
      <w:pPr>
        <w:pStyle w:val="Ttulo1"/>
        <w:rPr>
          <w:sz w:val="72"/>
          <w:szCs w:val="40"/>
          <w:lang w:bidi="pt-PT"/>
        </w:rPr>
      </w:pPr>
      <w:r>
        <w:rPr>
          <w:sz w:val="72"/>
          <w:szCs w:val="40"/>
          <w:lang w:bidi="pt-PT"/>
        </w:rPr>
        <w:t>Asterismo</w:t>
      </w:r>
    </w:p>
    <w:p w14:paraId="5DC90F51" w14:textId="0DA2B1B7" w:rsidR="003A315C" w:rsidRPr="003A315C" w:rsidRDefault="00A45ACF" w:rsidP="003A315C">
      <w:pPr>
        <w:pStyle w:val="Ttulo1"/>
        <w:rPr>
          <w:sz w:val="72"/>
          <w:szCs w:val="40"/>
          <w:lang w:bidi="pt-PT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4115EDF" wp14:editId="5A087709">
            <wp:simplePos x="0" y="0"/>
            <wp:positionH relativeFrom="column">
              <wp:posOffset>3526790</wp:posOffset>
            </wp:positionH>
            <wp:positionV relativeFrom="paragraph">
              <wp:posOffset>53340</wp:posOffset>
            </wp:positionV>
            <wp:extent cx="2938145" cy="344805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" t="9674" r="565" b="545"/>
                    <a:stretch/>
                  </pic:blipFill>
                  <pic:spPr bwMode="auto">
                    <a:xfrm>
                      <a:off x="0" y="0"/>
                      <a:ext cx="2938145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7626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7127A71" wp14:editId="54CCA71C">
                <wp:simplePos x="0" y="0"/>
                <wp:positionH relativeFrom="column">
                  <wp:posOffset>-42576</wp:posOffset>
                </wp:positionH>
                <wp:positionV relativeFrom="paragraph">
                  <wp:posOffset>262654</wp:posOffset>
                </wp:positionV>
                <wp:extent cx="3319145" cy="2841441"/>
                <wp:effectExtent l="0" t="0" r="0" b="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9145" cy="28414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A99E17" w14:textId="77777777" w:rsidR="009A5CF0" w:rsidRPr="00D669E5" w:rsidRDefault="00673272">
                            <w:pPr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</w:pPr>
                            <w:r w:rsidRPr="00D669E5">
                              <w:rPr>
                                <w:rFonts w:ascii="Bahnschrift" w:hAnsi="Bahnschrift" w:cs="Aldhabi"/>
                              </w:rPr>
                              <w:t xml:space="preserve">Este jogo de tabuleiro foi criado em 2019 por </w:t>
                            </w:r>
                            <w:r w:rsidRP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>Giuliano Polverari</w:t>
                            </w:r>
                            <w:r w:rsid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>.</w:t>
                            </w:r>
                          </w:p>
                          <w:p w14:paraId="2922D45D" w14:textId="4F738AC7" w:rsidR="00D669E5" w:rsidRPr="00D669E5" w:rsidRDefault="009A5CF0">
                            <w:pPr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</w:pPr>
                            <w:r w:rsidRP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 xml:space="preserve">É um </w:t>
                            </w:r>
                            <w:r w:rsidRPr="00AD70C8">
                              <w:rPr>
                                <w:rFonts w:ascii="Bahnschrift" w:hAnsi="Bahnschrift" w:cs="Aldhabi"/>
                                <w:b/>
                                <w:bCs/>
                                <w:color w:val="000000"/>
                                <w:u w:val="single"/>
                                <w:shd w:val="clear" w:color="auto" w:fill="FFFFFF"/>
                              </w:rPr>
                              <w:t>jogo cooperativo</w:t>
                            </w:r>
                            <w:r w:rsidRP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 xml:space="preserve"> para se</w:t>
                            </w:r>
                            <w:r w:rsidR="00C17626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>r</w:t>
                            </w:r>
                            <w:r w:rsidRP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 xml:space="preserve"> jogado entre 2 pessoas</w:t>
                            </w:r>
                            <w:r w:rsidR="00D669E5" w:rsidRP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 xml:space="preserve"> jogado num tabuleiro </w:t>
                            </w:r>
                            <w:r w:rsidR="00AD70C8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>com peças hexagonais</w:t>
                            </w:r>
                            <w:r w:rsidR="00D669E5" w:rsidRP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>.</w:t>
                            </w:r>
                          </w:p>
                          <w:p w14:paraId="3839BEF0" w14:textId="77777777" w:rsidR="00673272" w:rsidRDefault="00D669E5">
                            <w:pPr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</w:pPr>
                            <w:r w:rsidRP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>Há 63 peças de 3 cores diferentes</w:t>
                            </w:r>
                            <w:r w:rsidR="00C17626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 xml:space="preserve"> </w:t>
                            </w:r>
                            <w:r w:rsidRP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>(</w:t>
                            </w:r>
                            <w:r w:rsidR="00C17626" w:rsidRP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>vermelho</w:t>
                            </w:r>
                            <w:r w:rsidRP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>, amarelo e azul).</w:t>
                            </w:r>
                          </w:p>
                          <w:p w14:paraId="1A5EDE26" w14:textId="41A80D73" w:rsidR="00C17626" w:rsidRPr="00A45ACF" w:rsidRDefault="00C17626" w:rsidP="00C17626">
                            <w:pPr>
                              <w:rPr>
                                <w:rFonts w:ascii="Bahnschrift" w:hAnsi="Bahnschrift"/>
                                <w:b/>
                                <w:bCs/>
                                <w:u w:val="single"/>
                              </w:rPr>
                            </w:pPr>
                            <w:r w:rsidRPr="00C17626">
                              <w:rPr>
                                <w:rFonts w:ascii="Bahnschrift" w:hAnsi="Bahnschrift"/>
                              </w:rPr>
                              <w:t>O objetivo de cada jogador é obter 5 peças de cada</w:t>
                            </w:r>
                            <w:r>
                              <w:rPr>
                                <w:rFonts w:ascii="Bahnschrift" w:hAnsi="Bahnschrift"/>
                              </w:rPr>
                              <w:t xml:space="preserve"> cor, </w:t>
                            </w:r>
                            <w:r w:rsidRPr="00A45ACF">
                              <w:rPr>
                                <w:rFonts w:ascii="Bahnschrift" w:hAnsi="Bahnschrift"/>
                                <w:b/>
                                <w:bCs/>
                                <w:u w:val="single"/>
                              </w:rPr>
                              <w:t>sem perturbar o equilíbrio da arvore de jogo.</w:t>
                            </w:r>
                          </w:p>
                          <w:p w14:paraId="6718D38F" w14:textId="7268C867" w:rsidR="00AD70C8" w:rsidRDefault="00AD70C8" w:rsidP="00C17626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 xml:space="preserve">É um jogo cooperativo, no qual os 2 jogadores jogam em equipa por um objetivo em comum: </w:t>
                            </w:r>
                            <w:r w:rsidRPr="00A45ACF">
                              <w:rPr>
                                <w:rFonts w:ascii="Bahnschrift" w:hAnsi="Bahnschrift"/>
                                <w:i/>
                                <w:iCs/>
                              </w:rPr>
                              <w:t>acumular cada um 5 peças de cada cor</w:t>
                            </w:r>
                            <w:r w:rsidR="00A45ACF">
                              <w:rPr>
                                <w:rFonts w:ascii="Bahnschrift" w:hAnsi="Bahnschrift"/>
                                <w:i/>
                                <w:iCs/>
                              </w:rPr>
                              <w:t>.</w:t>
                            </w:r>
                          </w:p>
                          <w:p w14:paraId="7C252BD3" w14:textId="77777777" w:rsidR="00AD70C8" w:rsidRPr="00C17626" w:rsidRDefault="00AD70C8" w:rsidP="00C17626">
                            <w:pPr>
                              <w:rPr>
                                <w:rFonts w:ascii="Bahnschrift" w:hAnsi="Bahnschrift"/>
                              </w:rPr>
                            </w:pPr>
                          </w:p>
                          <w:p w14:paraId="447D0CEE" w14:textId="77777777" w:rsidR="00C17626" w:rsidRPr="00D669E5" w:rsidRDefault="00C17626">
                            <w:pPr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127A71" id="_x0000_t202" coordsize="21600,21600" o:spt="202" path="m,l,21600r21600,l21600,xe">
                <v:stroke joinstyle="miter"/>
                <v:path gradientshapeok="t" o:connecttype="rect"/>
              </v:shapetype>
              <v:shape id="Caixa de texto 14" o:spid="_x0000_s1027" type="#_x0000_t202" style="position:absolute;margin-left:-3.35pt;margin-top:20.7pt;width:261.35pt;height:223.7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" fillcolor="white [3201]" stroked="f" strokeweight=".5pt">
                <v:textbox>
                  <w:txbxContent>
                    <w:p w14:paraId="7FA99E17" w14:textId="77777777" w:rsidR="009A5CF0" w:rsidRPr="00D669E5" w:rsidRDefault="00673272">
                      <w:pPr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</w:pPr>
                      <w:r w:rsidRPr="00D669E5">
                        <w:rPr>
                          <w:rFonts w:ascii="Bahnschrift" w:hAnsi="Bahnschrift" w:cs="Aldhabi"/>
                        </w:rPr>
                        <w:t xml:space="preserve">Este jogo de tabuleiro foi criado em 2019 por </w:t>
                      </w:r>
                      <w:r w:rsidRP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>Giuliano Polverari</w:t>
                      </w:r>
                      <w:r w:rsid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>.</w:t>
                      </w:r>
                    </w:p>
                    <w:p w14:paraId="2922D45D" w14:textId="4F738AC7" w:rsidR="00D669E5" w:rsidRPr="00D669E5" w:rsidRDefault="009A5CF0">
                      <w:pPr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</w:pPr>
                      <w:r w:rsidRP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 xml:space="preserve">É um </w:t>
                      </w:r>
                      <w:r w:rsidRPr="00AD70C8">
                        <w:rPr>
                          <w:rFonts w:ascii="Bahnschrift" w:hAnsi="Bahnschrift" w:cs="Aldhabi"/>
                          <w:b/>
                          <w:bCs/>
                          <w:color w:val="000000"/>
                          <w:u w:val="single"/>
                          <w:shd w:val="clear" w:color="auto" w:fill="FFFFFF"/>
                        </w:rPr>
                        <w:t>jogo cooperativo</w:t>
                      </w:r>
                      <w:r w:rsidRP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 xml:space="preserve"> para se</w:t>
                      </w:r>
                      <w:r w:rsidR="00C17626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>r</w:t>
                      </w:r>
                      <w:r w:rsidRP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 xml:space="preserve"> jogado entre 2 pessoas</w:t>
                      </w:r>
                      <w:r w:rsidR="00D669E5" w:rsidRP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 xml:space="preserve"> jogado num tabuleiro </w:t>
                      </w:r>
                      <w:r w:rsidR="00AD70C8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>com peças hexagonais</w:t>
                      </w:r>
                      <w:r w:rsidR="00D669E5" w:rsidRP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>.</w:t>
                      </w:r>
                    </w:p>
                    <w:p w14:paraId="3839BEF0" w14:textId="77777777" w:rsidR="00673272" w:rsidRDefault="00D669E5">
                      <w:pPr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</w:pPr>
                      <w:r w:rsidRP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>Há 63 peças de 3 cores diferentes</w:t>
                      </w:r>
                      <w:r w:rsidR="00C17626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 xml:space="preserve"> </w:t>
                      </w:r>
                      <w:r w:rsidRP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>(</w:t>
                      </w:r>
                      <w:r w:rsidR="00C17626" w:rsidRP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>vermelho</w:t>
                      </w:r>
                      <w:r w:rsidRP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>, amarelo e azul).</w:t>
                      </w:r>
                    </w:p>
                    <w:p w14:paraId="1A5EDE26" w14:textId="41A80D73" w:rsidR="00C17626" w:rsidRPr="00A45ACF" w:rsidRDefault="00C17626" w:rsidP="00C17626">
                      <w:pPr>
                        <w:rPr>
                          <w:rFonts w:ascii="Bahnschrift" w:hAnsi="Bahnschrift"/>
                          <w:b/>
                          <w:bCs/>
                          <w:u w:val="single"/>
                        </w:rPr>
                      </w:pPr>
                      <w:r w:rsidRPr="00C17626">
                        <w:rPr>
                          <w:rFonts w:ascii="Bahnschrift" w:hAnsi="Bahnschrift"/>
                        </w:rPr>
                        <w:t>O objetivo de cada jogador é obter 5 peças de cada</w:t>
                      </w:r>
                      <w:r>
                        <w:rPr>
                          <w:rFonts w:ascii="Bahnschrift" w:hAnsi="Bahnschrift"/>
                        </w:rPr>
                        <w:t xml:space="preserve"> cor, </w:t>
                      </w:r>
                      <w:r w:rsidRPr="00A45ACF">
                        <w:rPr>
                          <w:rFonts w:ascii="Bahnschrift" w:hAnsi="Bahnschrift"/>
                          <w:b/>
                          <w:bCs/>
                          <w:u w:val="single"/>
                        </w:rPr>
                        <w:t>sem perturbar o equilíbrio da arvore de jogo.</w:t>
                      </w:r>
                    </w:p>
                    <w:p w14:paraId="6718D38F" w14:textId="7268C867" w:rsidR="00AD70C8" w:rsidRDefault="00AD70C8" w:rsidP="00C17626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 xml:space="preserve">É um jogo cooperativo, no qual os 2 jogadores jogam em equipa por um objetivo em comum: </w:t>
                      </w:r>
                      <w:r w:rsidRPr="00A45ACF">
                        <w:rPr>
                          <w:rFonts w:ascii="Bahnschrift" w:hAnsi="Bahnschrift"/>
                          <w:i/>
                          <w:iCs/>
                        </w:rPr>
                        <w:t>acumular cada um 5 peças de cada cor</w:t>
                      </w:r>
                      <w:r w:rsidR="00A45ACF">
                        <w:rPr>
                          <w:rFonts w:ascii="Bahnschrift" w:hAnsi="Bahnschrift"/>
                          <w:i/>
                          <w:iCs/>
                        </w:rPr>
                        <w:t>.</w:t>
                      </w:r>
                    </w:p>
                    <w:p w14:paraId="7C252BD3" w14:textId="77777777" w:rsidR="00AD70C8" w:rsidRPr="00C17626" w:rsidRDefault="00AD70C8" w:rsidP="00C17626">
                      <w:pPr>
                        <w:rPr>
                          <w:rFonts w:ascii="Bahnschrift" w:hAnsi="Bahnschrift"/>
                        </w:rPr>
                      </w:pPr>
                    </w:p>
                    <w:p w14:paraId="447D0CEE" w14:textId="77777777" w:rsidR="00C17626" w:rsidRPr="00D669E5" w:rsidRDefault="00C17626">
                      <w:pPr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55D833A" w14:textId="04BF1402" w:rsidR="00673272" w:rsidRDefault="00A45ACF" w:rsidP="00673272">
      <w:pPr>
        <w:jc w:val="center"/>
        <w:rPr>
          <w:rFonts w:ascii="Century Schoolbook" w:hAnsi="Century Schoolbook"/>
          <w:sz w:val="24"/>
          <w:szCs w:val="24"/>
        </w:rPr>
      </w:pPr>
      <w:r>
        <w:rPr>
          <w:noProof/>
          <w:sz w:val="40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021C33" wp14:editId="34112D1F">
                <wp:simplePos x="0" y="0"/>
                <wp:positionH relativeFrom="column">
                  <wp:posOffset>3563656</wp:posOffset>
                </wp:positionH>
                <wp:positionV relativeFrom="paragraph">
                  <wp:posOffset>2897033</wp:posOffset>
                </wp:positionV>
                <wp:extent cx="2981325" cy="414338"/>
                <wp:effectExtent l="0" t="0" r="9525" b="5080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1325" cy="4143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85A35A" w14:textId="77777777" w:rsidR="00673272" w:rsidRPr="00673272" w:rsidRDefault="00673272" w:rsidP="00673272">
                            <w:pPr>
                              <w:jc w:val="center"/>
                              <w:rPr>
                                <w:rFonts w:ascii="Century Schoolbook" w:hAnsi="Century Schoolbook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b/>
                                <w:sz w:val="24"/>
                                <w:szCs w:val="24"/>
                              </w:rPr>
                              <w:t>Figura 1</w:t>
                            </w:r>
                            <w:r>
                              <w:rPr>
                                <w:rFonts w:ascii="Century Schoolbook" w:hAnsi="Century Schoolbook"/>
                                <w:sz w:val="24"/>
                                <w:szCs w:val="24"/>
                              </w:rPr>
                              <w:t>: tabuleiro do jogo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021C33" id="Caixa de texto 13" o:spid="_x0000_s1028" type="#_x0000_t202" style="position:absolute;left:0;text-align:left;margin-left:280.6pt;margin-top:228.1pt;width:234.75pt;height:32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" fillcolor="white [3201]" stroked="f" strokeweight=".5pt">
                <v:textbox>
                  <w:txbxContent>
                    <w:p w14:paraId="1C85A35A" w14:textId="77777777" w:rsidR="00673272" w:rsidRPr="00673272" w:rsidRDefault="00673272" w:rsidP="00673272">
                      <w:pPr>
                        <w:jc w:val="center"/>
                        <w:rPr>
                          <w:rFonts w:ascii="Century Schoolbook" w:hAnsi="Century Schoolbook"/>
                          <w:sz w:val="24"/>
                          <w:szCs w:val="24"/>
                        </w:rPr>
                      </w:pPr>
                      <w:r>
                        <w:rPr>
                          <w:rFonts w:ascii="Century Schoolbook" w:hAnsi="Century Schoolbook"/>
                          <w:b/>
                          <w:sz w:val="24"/>
                          <w:szCs w:val="24"/>
                        </w:rPr>
                        <w:t>Figura 1</w:t>
                      </w:r>
                      <w:r>
                        <w:rPr>
                          <w:rFonts w:ascii="Century Schoolbook" w:hAnsi="Century Schoolbook"/>
                          <w:sz w:val="24"/>
                          <w:szCs w:val="24"/>
                        </w:rPr>
                        <w:t>: tabuleiro do jogo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26F68B13" wp14:editId="20BE41AA">
            <wp:simplePos x="0" y="0"/>
            <wp:positionH relativeFrom="margin">
              <wp:posOffset>3672431</wp:posOffset>
            </wp:positionH>
            <wp:positionV relativeFrom="paragraph">
              <wp:posOffset>4757614</wp:posOffset>
            </wp:positionV>
            <wp:extent cx="2748280" cy="2131060"/>
            <wp:effectExtent l="0" t="0" r="0" b="254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28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A4EB639" wp14:editId="73D7AD4C">
                <wp:simplePos x="0" y="0"/>
                <wp:positionH relativeFrom="column">
                  <wp:posOffset>-76609</wp:posOffset>
                </wp:positionH>
                <wp:positionV relativeFrom="paragraph">
                  <wp:posOffset>4040080</wp:posOffset>
                </wp:positionV>
                <wp:extent cx="3319145" cy="3483788"/>
                <wp:effectExtent l="0" t="0" r="0" b="2540"/>
                <wp:wrapNone/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9145" cy="34837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1BAA00" w14:textId="77777777" w:rsidR="003A3999" w:rsidRDefault="003A3999" w:rsidP="003A3999">
                            <w:pPr>
                              <w:rPr>
                                <w:rFonts w:ascii="Bahnschrift" w:hAnsi="Bahnschrift" w:cs="Aldhabi"/>
                              </w:rPr>
                            </w:pPr>
                            <w:r>
                              <w:rPr>
                                <w:rFonts w:ascii="Bahnschrift" w:hAnsi="Bahnschrift" w:cs="Aldhabi"/>
                              </w:rPr>
                              <w:t>Regras:</w:t>
                            </w:r>
                          </w:p>
                          <w:p w14:paraId="52559877" w14:textId="77777777" w:rsidR="003A3999" w:rsidRDefault="003A3999" w:rsidP="003A3999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 xml:space="preserve">Qualquer peça pode ser retirada, no entanto as peças adjacentes têm de estar </w:t>
                            </w:r>
                            <w:r w:rsidRPr="00A45ACF">
                              <w:rPr>
                                <w:rFonts w:ascii="Bahnschrift" w:hAnsi="Bahnschrift"/>
                                <w:b/>
                                <w:bCs/>
                                <w:u w:val="single"/>
                              </w:rPr>
                              <w:t>seguras</w:t>
                            </w:r>
                            <w:r>
                              <w:rPr>
                                <w:rFonts w:ascii="Bahnschrift" w:hAnsi="Bahnschrift"/>
                              </w:rPr>
                              <w:t>.</w:t>
                            </w:r>
                          </w:p>
                          <w:p w14:paraId="38C6FE99" w14:textId="77777777" w:rsidR="00624382" w:rsidRDefault="003A3999" w:rsidP="003A3999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 xml:space="preserve">Uma peça está </w:t>
                            </w:r>
                            <w:r w:rsidRPr="00624382">
                              <w:rPr>
                                <w:rFonts w:ascii="Bahnschrift" w:hAnsi="Bahnschrift"/>
                                <w:b/>
                                <w:bCs/>
                                <w:u w:val="single"/>
                              </w:rPr>
                              <w:t>segura</w:t>
                            </w:r>
                            <w:r>
                              <w:rPr>
                                <w:rFonts w:ascii="Bahnschrift" w:hAnsi="Bahnschrift"/>
                              </w:rPr>
                              <w:t xml:space="preserve"> se estiver ligada a duas peças da mesma cor (situação A) ou ligada a 3 peças de qualquer </w:t>
                            </w:r>
                            <w:r w:rsidR="00624382">
                              <w:rPr>
                                <w:rFonts w:ascii="Bahnschrift" w:hAnsi="Bahnschrift"/>
                              </w:rPr>
                              <w:t>cor (</w:t>
                            </w:r>
                            <w:r>
                              <w:rPr>
                                <w:rFonts w:ascii="Bahnschrift" w:hAnsi="Bahnschrift"/>
                              </w:rPr>
                              <w:t>situação B)</w:t>
                            </w:r>
                            <w:r w:rsidR="00624382">
                              <w:rPr>
                                <w:rFonts w:ascii="Bahnschrift" w:hAnsi="Bahnschrift"/>
                              </w:rPr>
                              <w:t>.</w:t>
                            </w:r>
                          </w:p>
                          <w:p w14:paraId="456425AD" w14:textId="2C504EC8" w:rsidR="00624382" w:rsidRDefault="00624382" w:rsidP="003A3999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 xml:space="preserve">Cada jogador por turno faz apenas </w:t>
                            </w:r>
                            <w:proofErr w:type="gramStart"/>
                            <w:r>
                              <w:rPr>
                                <w:rFonts w:ascii="Bahnschrift" w:hAnsi="Bahnschrift"/>
                              </w:rPr>
                              <w:t>um jogada</w:t>
                            </w:r>
                            <w:proofErr w:type="gramEnd"/>
                            <w:r>
                              <w:rPr>
                                <w:rFonts w:ascii="Bahnschrift" w:hAnsi="Bahnschrift"/>
                              </w:rPr>
                              <w:t>, ou seja</w:t>
                            </w:r>
                            <w:r w:rsidR="00A45ACF">
                              <w:rPr>
                                <w:rFonts w:ascii="Bahnschrift" w:hAnsi="Bahnschrift"/>
                              </w:rPr>
                              <w:t xml:space="preserve"> remove 1 peça, se possível.</w:t>
                            </w:r>
                          </w:p>
                          <w:p w14:paraId="59E17F9A" w14:textId="053E176F" w:rsidR="00A45ACF" w:rsidRDefault="00A45ACF" w:rsidP="003A3999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>Cada jogador tem um limite máximo de 5 peças para cada cor.</w:t>
                            </w:r>
                          </w:p>
                          <w:p w14:paraId="4E9FFE02" w14:textId="1FEB274C" w:rsidR="00A45ACF" w:rsidRDefault="00A45ACF" w:rsidP="003A3999">
                            <w:pPr>
                              <w:rPr>
                                <w:rFonts w:ascii="Bahnschrift" w:hAnsi="Bahnschrift"/>
                                <w:u w:val="single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 xml:space="preserve">Ao retirarem peças, os jogadores têm de verificar se </w:t>
                            </w:r>
                            <w:r w:rsidRPr="00A45ACF">
                              <w:rPr>
                                <w:rFonts w:ascii="Bahnschrift" w:hAnsi="Bahnschrift"/>
                                <w:b/>
                                <w:bCs/>
                                <w:u w:val="single"/>
                              </w:rPr>
                              <w:t>não quebram a arvore</w:t>
                            </w:r>
                            <w:r w:rsidRPr="00A45ACF">
                              <w:rPr>
                                <w:rFonts w:ascii="Bahnschrift" w:hAnsi="Bahnschrift"/>
                                <w:u w:val="single"/>
                              </w:rPr>
                              <w:t>.</w:t>
                            </w:r>
                          </w:p>
                          <w:p w14:paraId="1B4F63E1" w14:textId="3E1612A5" w:rsidR="00A45ACF" w:rsidRPr="00A45ACF" w:rsidRDefault="00A45ACF" w:rsidP="003A3999">
                            <w:pPr>
                              <w:rPr>
                                <w:rFonts w:ascii="Bahnschrift" w:hAnsi="Bahnschrift"/>
                              </w:rPr>
                            </w:pPr>
                            <w:r w:rsidRPr="00A45ACF">
                              <w:rPr>
                                <w:rFonts w:ascii="Bahnschrift" w:hAnsi="Bahnschrift"/>
                              </w:rPr>
                              <w:t>Se os 2 jogadores chegarem as 5 peças de cada cor vencem “o jogo”, senão “o jogo” vence e os jogadores saem derrotados.</w:t>
                            </w:r>
                          </w:p>
                          <w:p w14:paraId="2E062E9F" w14:textId="77777777" w:rsidR="00624382" w:rsidRPr="00C17626" w:rsidRDefault="00624382" w:rsidP="003A3999">
                            <w:pPr>
                              <w:rPr>
                                <w:rFonts w:ascii="Bahnschrift" w:hAnsi="Bahnschrift"/>
                              </w:rPr>
                            </w:pPr>
                          </w:p>
                          <w:p w14:paraId="3E375C42" w14:textId="77777777" w:rsidR="003A3999" w:rsidRPr="00D669E5" w:rsidRDefault="003A3999" w:rsidP="003A3999">
                            <w:pPr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EB639" id="Caixa de texto 30" o:spid="_x0000_s1029" type="#_x0000_t202" style="position:absolute;left:0;text-align:left;margin-left:-6.05pt;margin-top:318.1pt;width:261.35pt;height:274.3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" fillcolor="white [3201]" stroked="f" strokeweight=".5pt">
                <v:textbox>
                  <w:txbxContent>
                    <w:p w14:paraId="3A1BAA00" w14:textId="77777777" w:rsidR="003A3999" w:rsidRDefault="003A3999" w:rsidP="003A3999">
                      <w:pPr>
                        <w:rPr>
                          <w:rFonts w:ascii="Bahnschrift" w:hAnsi="Bahnschrift" w:cs="Aldhabi"/>
                        </w:rPr>
                      </w:pPr>
                      <w:r>
                        <w:rPr>
                          <w:rFonts w:ascii="Bahnschrift" w:hAnsi="Bahnschrift" w:cs="Aldhabi"/>
                        </w:rPr>
                        <w:t>Regras:</w:t>
                      </w:r>
                    </w:p>
                    <w:p w14:paraId="52559877" w14:textId="77777777" w:rsidR="003A3999" w:rsidRDefault="003A3999" w:rsidP="003A3999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 xml:space="preserve">Qualquer peça pode ser retirada, no entanto as peças adjacentes têm de estar </w:t>
                      </w:r>
                      <w:r w:rsidRPr="00A45ACF">
                        <w:rPr>
                          <w:rFonts w:ascii="Bahnschrift" w:hAnsi="Bahnschrift"/>
                          <w:b/>
                          <w:bCs/>
                          <w:u w:val="single"/>
                        </w:rPr>
                        <w:t>seguras</w:t>
                      </w:r>
                      <w:r>
                        <w:rPr>
                          <w:rFonts w:ascii="Bahnschrift" w:hAnsi="Bahnschrift"/>
                        </w:rPr>
                        <w:t>.</w:t>
                      </w:r>
                    </w:p>
                    <w:p w14:paraId="38C6FE99" w14:textId="77777777" w:rsidR="00624382" w:rsidRDefault="003A3999" w:rsidP="003A3999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 xml:space="preserve">Uma peça está </w:t>
                      </w:r>
                      <w:r w:rsidRPr="00624382">
                        <w:rPr>
                          <w:rFonts w:ascii="Bahnschrift" w:hAnsi="Bahnschrift"/>
                          <w:b/>
                          <w:bCs/>
                          <w:u w:val="single"/>
                        </w:rPr>
                        <w:t>segura</w:t>
                      </w:r>
                      <w:r>
                        <w:rPr>
                          <w:rFonts w:ascii="Bahnschrift" w:hAnsi="Bahnschrift"/>
                        </w:rPr>
                        <w:t xml:space="preserve"> se estiver ligada a duas peças da mesma cor (situação A) ou ligada a 3 peças de qualquer </w:t>
                      </w:r>
                      <w:r w:rsidR="00624382">
                        <w:rPr>
                          <w:rFonts w:ascii="Bahnschrift" w:hAnsi="Bahnschrift"/>
                        </w:rPr>
                        <w:t>cor (</w:t>
                      </w:r>
                      <w:r>
                        <w:rPr>
                          <w:rFonts w:ascii="Bahnschrift" w:hAnsi="Bahnschrift"/>
                        </w:rPr>
                        <w:t>situação B)</w:t>
                      </w:r>
                      <w:r w:rsidR="00624382">
                        <w:rPr>
                          <w:rFonts w:ascii="Bahnschrift" w:hAnsi="Bahnschrift"/>
                        </w:rPr>
                        <w:t>.</w:t>
                      </w:r>
                    </w:p>
                    <w:p w14:paraId="456425AD" w14:textId="2C504EC8" w:rsidR="00624382" w:rsidRDefault="00624382" w:rsidP="003A3999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 xml:space="preserve">Cada jogador por turno faz apenas </w:t>
                      </w:r>
                      <w:proofErr w:type="gramStart"/>
                      <w:r>
                        <w:rPr>
                          <w:rFonts w:ascii="Bahnschrift" w:hAnsi="Bahnschrift"/>
                        </w:rPr>
                        <w:t>um jogada</w:t>
                      </w:r>
                      <w:proofErr w:type="gramEnd"/>
                      <w:r>
                        <w:rPr>
                          <w:rFonts w:ascii="Bahnschrift" w:hAnsi="Bahnschrift"/>
                        </w:rPr>
                        <w:t>, ou seja</w:t>
                      </w:r>
                      <w:r w:rsidR="00A45ACF">
                        <w:rPr>
                          <w:rFonts w:ascii="Bahnschrift" w:hAnsi="Bahnschrift"/>
                        </w:rPr>
                        <w:t xml:space="preserve"> remove 1 peça, se possível.</w:t>
                      </w:r>
                    </w:p>
                    <w:p w14:paraId="59E17F9A" w14:textId="053E176F" w:rsidR="00A45ACF" w:rsidRDefault="00A45ACF" w:rsidP="003A3999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>Cada jogador tem um limite máximo de 5 peças para cada cor.</w:t>
                      </w:r>
                    </w:p>
                    <w:p w14:paraId="4E9FFE02" w14:textId="1FEB274C" w:rsidR="00A45ACF" w:rsidRDefault="00A45ACF" w:rsidP="003A3999">
                      <w:pPr>
                        <w:rPr>
                          <w:rFonts w:ascii="Bahnschrift" w:hAnsi="Bahnschrift"/>
                          <w:u w:val="single"/>
                        </w:rPr>
                      </w:pPr>
                      <w:r>
                        <w:rPr>
                          <w:rFonts w:ascii="Bahnschrift" w:hAnsi="Bahnschrift"/>
                        </w:rPr>
                        <w:t xml:space="preserve">Ao retirarem peças, os jogadores têm de verificar se </w:t>
                      </w:r>
                      <w:r w:rsidRPr="00A45ACF">
                        <w:rPr>
                          <w:rFonts w:ascii="Bahnschrift" w:hAnsi="Bahnschrift"/>
                          <w:b/>
                          <w:bCs/>
                          <w:u w:val="single"/>
                        </w:rPr>
                        <w:t>não quebram a arvore</w:t>
                      </w:r>
                      <w:r w:rsidRPr="00A45ACF">
                        <w:rPr>
                          <w:rFonts w:ascii="Bahnschrift" w:hAnsi="Bahnschrift"/>
                          <w:u w:val="single"/>
                        </w:rPr>
                        <w:t>.</w:t>
                      </w:r>
                    </w:p>
                    <w:p w14:paraId="1B4F63E1" w14:textId="3E1612A5" w:rsidR="00A45ACF" w:rsidRPr="00A45ACF" w:rsidRDefault="00A45ACF" w:rsidP="003A3999">
                      <w:pPr>
                        <w:rPr>
                          <w:rFonts w:ascii="Bahnschrift" w:hAnsi="Bahnschrift"/>
                        </w:rPr>
                      </w:pPr>
                      <w:r w:rsidRPr="00A45ACF">
                        <w:rPr>
                          <w:rFonts w:ascii="Bahnschrift" w:hAnsi="Bahnschrift"/>
                        </w:rPr>
                        <w:t>Se os 2 jogadores chegarem as 5 peças de cada cor vencem “o jogo”, senão “o jogo” vence e os jogadores saem derrotados.</w:t>
                      </w:r>
                    </w:p>
                    <w:p w14:paraId="2E062E9F" w14:textId="77777777" w:rsidR="00624382" w:rsidRPr="00C17626" w:rsidRDefault="00624382" w:rsidP="003A3999">
                      <w:pPr>
                        <w:rPr>
                          <w:rFonts w:ascii="Bahnschrift" w:hAnsi="Bahnschrift"/>
                        </w:rPr>
                      </w:pPr>
                    </w:p>
                    <w:p w14:paraId="3E375C42" w14:textId="77777777" w:rsidR="003A3999" w:rsidRPr="00D669E5" w:rsidRDefault="003A3999" w:rsidP="003A3999">
                      <w:pPr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D70C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081CDF" wp14:editId="0EC4AA39">
                <wp:simplePos x="0" y="0"/>
                <wp:positionH relativeFrom="column">
                  <wp:posOffset>-93350</wp:posOffset>
                </wp:positionH>
                <wp:positionV relativeFrom="paragraph">
                  <wp:posOffset>2640403</wp:posOffset>
                </wp:positionV>
                <wp:extent cx="3324225" cy="1104900"/>
                <wp:effectExtent l="0" t="0" r="28575" b="19050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11049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CBE981" w14:textId="77777777" w:rsidR="00C17626" w:rsidRDefault="00C17626" w:rsidP="00C17626">
                            <w:pPr>
                              <w:rPr>
                                <w:rFonts w:ascii="Bahnschrift" w:hAnsi="Bahnschrift" w:cs="Aldhabi"/>
                                <w:color w:val="000000"/>
                                <w:sz w:val="36"/>
                                <w:szCs w:val="36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Bahnschrift" w:hAnsi="Bahnschrift" w:cs="Aldhabi"/>
                                <w:color w:val="000000"/>
                                <w:sz w:val="36"/>
                                <w:szCs w:val="36"/>
                                <w:shd w:val="clear" w:color="auto" w:fill="FFFFFF"/>
                              </w:rPr>
                              <w:t>Prémios</w:t>
                            </w:r>
                            <w:r w:rsidRPr="00C17626">
                              <w:rPr>
                                <w:rFonts w:ascii="Bahnschrift" w:hAnsi="Bahnschrift" w:cs="Aldhabi"/>
                                <w:color w:val="000000"/>
                                <w:sz w:val="36"/>
                                <w:szCs w:val="36"/>
                                <w:shd w:val="clear" w:color="auto" w:fill="FFFFFF"/>
                              </w:rPr>
                              <w:t xml:space="preserve">: </w:t>
                            </w:r>
                          </w:p>
                          <w:p w14:paraId="5FC9C9CF" w14:textId="77777777" w:rsidR="00C17626" w:rsidRPr="00C17626" w:rsidRDefault="00C17626" w:rsidP="00C17626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gency FB" w:hAnsi="Agency FB" w:cstheme="minorHAnsi"/>
                                <w:b w:val="0"/>
                                <w:bCs/>
                                <w:color w:val="000000"/>
                                <w:sz w:val="36"/>
                                <w:szCs w:val="36"/>
                                <w:shd w:val="clear" w:color="auto" w:fill="FFFFFF"/>
                              </w:rPr>
                            </w:pPr>
                            <w:r w:rsidRPr="00C17626">
                              <w:rPr>
                                <w:rFonts w:ascii="Agency FB" w:hAnsi="Agency FB" w:cstheme="minorHAnsi"/>
                                <w:b w:val="0"/>
                                <w:bCs/>
                                <w:color w:val="000000"/>
                                <w:sz w:val="36"/>
                                <w:szCs w:val="36"/>
                                <w:shd w:val="clear" w:color="auto" w:fill="FFFFFF"/>
                              </w:rPr>
                              <w:t>2º lugar Cogita 2019 ("</w:t>
                            </w:r>
                            <w:r>
                              <w:rPr>
                                <w:rFonts w:ascii="Agency FB" w:hAnsi="Agency FB" w:cstheme="minorHAnsi"/>
                                <w:b w:val="0"/>
                                <w:bCs/>
                                <w:color w:val="000000"/>
                                <w:sz w:val="36"/>
                                <w:szCs w:val="36"/>
                                <w:shd w:val="clear" w:color="auto" w:fill="FFFFFF"/>
                              </w:rPr>
                              <w:t>melhor jogo abstrato de estratégia”</w:t>
                            </w:r>
                            <w:r w:rsidRPr="00C17626">
                              <w:rPr>
                                <w:rFonts w:ascii="Agency FB" w:hAnsi="Agency FB" w:cstheme="minorHAnsi"/>
                                <w:b w:val="0"/>
                                <w:bCs/>
                                <w:color w:val="000000"/>
                                <w:sz w:val="36"/>
                                <w:szCs w:val="36"/>
                                <w:shd w:val="clear" w:color="auto" w:fill="FFFFFF"/>
                              </w:rPr>
                              <w:t>)</w:t>
                            </w:r>
                            <w:r>
                              <w:rPr>
                                <w:rFonts w:ascii="Agency FB" w:hAnsi="Agency FB" w:cstheme="minorHAnsi"/>
                                <w:b w:val="0"/>
                                <w:bCs/>
                                <w:color w:val="000000"/>
                                <w:sz w:val="36"/>
                                <w:szCs w:val="36"/>
                                <w:shd w:val="clear" w:color="auto" w:fill="FFFFFF"/>
                              </w:rPr>
                              <w:t xml:space="preserve"> 5ª edição.</w:t>
                            </w:r>
                          </w:p>
                          <w:p w14:paraId="5B500322" w14:textId="77777777" w:rsidR="00C17626" w:rsidRDefault="00C1762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81CDF" id="Caixa de texto 17" o:spid="_x0000_s1030" type="#_x0000_t202" style="position:absolute;left:0;text-align:left;margin-left:-7.35pt;margin-top:207.9pt;width:261.75pt;height:87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" fillcolor="white [3201]" strokecolor="#34aba2 [3209]" strokeweight="2pt">
                <v:textbox>
                  <w:txbxContent>
                    <w:p w14:paraId="2ECBE981" w14:textId="77777777" w:rsidR="00C17626" w:rsidRDefault="00C17626" w:rsidP="00C17626">
                      <w:pPr>
                        <w:rPr>
                          <w:rFonts w:ascii="Bahnschrift" w:hAnsi="Bahnschrift" w:cs="Aldhabi"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</w:pPr>
                      <w:r>
                        <w:rPr>
                          <w:rFonts w:ascii="Bahnschrift" w:hAnsi="Bahnschrift" w:cs="Aldhabi"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  <w:t>Prémios</w:t>
                      </w:r>
                      <w:r w:rsidRPr="00C17626">
                        <w:rPr>
                          <w:rFonts w:ascii="Bahnschrift" w:hAnsi="Bahnschrift" w:cs="Aldhabi"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  <w:t xml:space="preserve">: </w:t>
                      </w:r>
                    </w:p>
                    <w:p w14:paraId="5FC9C9CF" w14:textId="77777777" w:rsidR="00C17626" w:rsidRPr="00C17626" w:rsidRDefault="00C17626" w:rsidP="00C17626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gency FB" w:hAnsi="Agency FB" w:cstheme="minorHAnsi"/>
                          <w:b w:val="0"/>
                          <w:bCs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</w:pPr>
                      <w:r w:rsidRPr="00C17626">
                        <w:rPr>
                          <w:rFonts w:ascii="Agency FB" w:hAnsi="Agency FB" w:cstheme="minorHAnsi"/>
                          <w:b w:val="0"/>
                          <w:bCs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  <w:t>2º lugar Cogita 2019 ("</w:t>
                      </w:r>
                      <w:r>
                        <w:rPr>
                          <w:rFonts w:ascii="Agency FB" w:hAnsi="Agency FB" w:cstheme="minorHAnsi"/>
                          <w:b w:val="0"/>
                          <w:bCs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  <w:t>melhor jogo abstrato de estratégia”</w:t>
                      </w:r>
                      <w:r w:rsidRPr="00C17626">
                        <w:rPr>
                          <w:rFonts w:ascii="Agency FB" w:hAnsi="Agency FB" w:cstheme="minorHAnsi"/>
                          <w:b w:val="0"/>
                          <w:bCs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  <w:t>)</w:t>
                      </w:r>
                      <w:r>
                        <w:rPr>
                          <w:rFonts w:ascii="Agency FB" w:hAnsi="Agency FB" w:cstheme="minorHAnsi"/>
                          <w:b w:val="0"/>
                          <w:bCs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  <w:t xml:space="preserve"> 5ª edição.</w:t>
                      </w:r>
                    </w:p>
                    <w:p w14:paraId="5B500322" w14:textId="77777777" w:rsidR="00C17626" w:rsidRDefault="00C17626"/>
                  </w:txbxContent>
                </v:textbox>
              </v:shape>
            </w:pict>
          </mc:Fallback>
        </mc:AlternateContent>
      </w:r>
      <w:r w:rsidR="00D669E5">
        <w:rPr>
          <w:noProof/>
          <w:sz w:val="40"/>
          <w:szCs w:val="32"/>
        </w:rPr>
        <w:t xml:space="preserve"> </w:t>
      </w:r>
      <w:r w:rsidR="003A315C">
        <w:rPr>
          <w:sz w:val="40"/>
          <w:szCs w:val="32"/>
        </w:rPr>
        <w:br w:type="page"/>
      </w:r>
    </w:p>
    <w:p w14:paraId="6F7FF1A7" w14:textId="77777777" w:rsidR="003A315C" w:rsidRDefault="00624382">
      <w:pPr>
        <w:spacing w:after="200"/>
        <w:rPr>
          <w:sz w:val="40"/>
          <w:szCs w:val="32"/>
        </w:rPr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35515A6" wp14:editId="622C3D9F">
            <wp:simplePos x="0" y="0"/>
            <wp:positionH relativeFrom="margin">
              <wp:align>left</wp:align>
            </wp:positionH>
            <wp:positionV relativeFrom="paragraph">
              <wp:posOffset>302345</wp:posOffset>
            </wp:positionV>
            <wp:extent cx="3019425" cy="2463165"/>
            <wp:effectExtent l="0" t="0" r="952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3A3999">
        <w:rPr>
          <w:noProof/>
          <w:sz w:val="40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44DF11" wp14:editId="2B2E7501">
                <wp:simplePos x="0" y="0"/>
                <wp:positionH relativeFrom="column">
                  <wp:posOffset>3635074</wp:posOffset>
                </wp:positionH>
                <wp:positionV relativeFrom="paragraph">
                  <wp:posOffset>419515</wp:posOffset>
                </wp:positionV>
                <wp:extent cx="2971800" cy="2928938"/>
                <wp:effectExtent l="0" t="0" r="0" b="508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29289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4AA300" w14:textId="77777777" w:rsidR="00D669E5" w:rsidRPr="00C17626" w:rsidRDefault="00D669E5">
                            <w:pPr>
                              <w:rPr>
                                <w:rFonts w:ascii="Bahnschrift" w:hAnsi="Bahnschrift"/>
                                <w:u w:val="single"/>
                              </w:rPr>
                            </w:pPr>
                            <w:r w:rsidRPr="00C17626">
                              <w:rPr>
                                <w:rFonts w:ascii="Bahnschrift" w:hAnsi="Bahnschrift"/>
                                <w:u w:val="single"/>
                              </w:rPr>
                              <w:t>Situação inicial:</w:t>
                            </w:r>
                          </w:p>
                          <w:p w14:paraId="785BE06F" w14:textId="77777777" w:rsidR="003D1E75" w:rsidRDefault="00D669E5">
                            <w:pPr>
                              <w:rPr>
                                <w:rFonts w:ascii="Bahnschrift" w:hAnsi="Bahnschrift"/>
                              </w:rPr>
                            </w:pPr>
                            <w:r w:rsidRPr="00C17626">
                              <w:rPr>
                                <w:rFonts w:ascii="Bahnschrift" w:hAnsi="Bahnschrift"/>
                              </w:rPr>
                              <w:t>As peças são colocadas aleatoriamente pelo tabuleiro</w:t>
                            </w:r>
                            <w:r w:rsidR="003D1E75">
                              <w:rPr>
                                <w:rFonts w:ascii="Bahnschrift" w:hAnsi="Bahnschrift"/>
                              </w:rPr>
                              <w:t>.</w:t>
                            </w:r>
                          </w:p>
                          <w:p w14:paraId="77BDED52" w14:textId="77777777" w:rsidR="00624382" w:rsidRDefault="00624382">
                            <w:pPr>
                              <w:rPr>
                                <w:rFonts w:ascii="Bahnschrift" w:hAnsi="Bahnschrift"/>
                              </w:rPr>
                            </w:pPr>
                          </w:p>
                          <w:p w14:paraId="4C464B50" w14:textId="101E6DD5" w:rsidR="00D669E5" w:rsidRDefault="003D1E75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 xml:space="preserve">As peças, que devido a configuração inicial não estejam </w:t>
                            </w:r>
                            <w:r w:rsidRPr="003D1E75">
                              <w:rPr>
                                <w:rFonts w:ascii="Bahnschrift" w:hAnsi="Bahnschrift"/>
                                <w:b/>
                                <w:bCs/>
                                <w:u w:val="single"/>
                              </w:rPr>
                              <w:t>seguras</w:t>
                            </w:r>
                            <w:r>
                              <w:rPr>
                                <w:rFonts w:ascii="Bahnschrift" w:hAnsi="Bahnschrift"/>
                              </w:rPr>
                              <w:t xml:space="preserve">, terão de ser atribuídas a cada jogador da forma </w:t>
                            </w:r>
                            <w:r w:rsidR="00A45ACF">
                              <w:rPr>
                                <w:rFonts w:ascii="Bahnschrift" w:hAnsi="Bahnschrift"/>
                              </w:rPr>
                              <w:t>aleatória em igual número.</w:t>
                            </w:r>
                          </w:p>
                          <w:p w14:paraId="3FC424E3" w14:textId="77777777" w:rsidR="00624382" w:rsidRDefault="00624382">
                            <w:pPr>
                              <w:rPr>
                                <w:rFonts w:ascii="Bahnschrift" w:hAnsi="Bahnschrift"/>
                              </w:rPr>
                            </w:pPr>
                          </w:p>
                          <w:p w14:paraId="62C7F6B9" w14:textId="77777777" w:rsidR="00624382" w:rsidRDefault="00624382">
                            <w:pPr>
                              <w:rPr>
                                <w:rFonts w:ascii="Bahnschrift" w:hAnsi="Bahnschrift"/>
                              </w:rPr>
                            </w:pPr>
                          </w:p>
                          <w:p w14:paraId="2C510461" w14:textId="77777777" w:rsidR="003A3999" w:rsidRPr="00C17626" w:rsidRDefault="003A3999">
                            <w:pPr>
                              <w:rPr>
                                <w:rFonts w:ascii="Bahnschrift" w:hAnsi="Bahnschrif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44DF11" id="Caixa de texto 15" o:spid="_x0000_s1031" type="#_x0000_t202" style="position:absolute;margin-left:286.25pt;margin-top:33.05pt;width:234pt;height:230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" fillcolor="white [3201]" stroked="f" strokeweight=".5pt">
                <v:textbox>
                  <w:txbxContent>
                    <w:p w14:paraId="064AA300" w14:textId="77777777" w:rsidR="00D669E5" w:rsidRPr="00C17626" w:rsidRDefault="00D669E5">
                      <w:pPr>
                        <w:rPr>
                          <w:rFonts w:ascii="Bahnschrift" w:hAnsi="Bahnschrift"/>
                          <w:u w:val="single"/>
                        </w:rPr>
                      </w:pPr>
                      <w:r w:rsidRPr="00C17626">
                        <w:rPr>
                          <w:rFonts w:ascii="Bahnschrift" w:hAnsi="Bahnschrift"/>
                          <w:u w:val="single"/>
                        </w:rPr>
                        <w:t>Situação inicial:</w:t>
                      </w:r>
                    </w:p>
                    <w:p w14:paraId="785BE06F" w14:textId="77777777" w:rsidR="003D1E75" w:rsidRDefault="00D669E5">
                      <w:pPr>
                        <w:rPr>
                          <w:rFonts w:ascii="Bahnschrift" w:hAnsi="Bahnschrift"/>
                        </w:rPr>
                      </w:pPr>
                      <w:r w:rsidRPr="00C17626">
                        <w:rPr>
                          <w:rFonts w:ascii="Bahnschrift" w:hAnsi="Bahnschrift"/>
                        </w:rPr>
                        <w:t>As peças são colocadas aleatoriamente pelo tabuleiro</w:t>
                      </w:r>
                      <w:r w:rsidR="003D1E75">
                        <w:rPr>
                          <w:rFonts w:ascii="Bahnschrift" w:hAnsi="Bahnschrift"/>
                        </w:rPr>
                        <w:t>.</w:t>
                      </w:r>
                    </w:p>
                    <w:p w14:paraId="77BDED52" w14:textId="77777777" w:rsidR="00624382" w:rsidRDefault="00624382">
                      <w:pPr>
                        <w:rPr>
                          <w:rFonts w:ascii="Bahnschrift" w:hAnsi="Bahnschrift"/>
                        </w:rPr>
                      </w:pPr>
                    </w:p>
                    <w:p w14:paraId="4C464B50" w14:textId="101E6DD5" w:rsidR="00D669E5" w:rsidRDefault="003D1E75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 xml:space="preserve">As peças, que devido a configuração inicial não estejam </w:t>
                      </w:r>
                      <w:r w:rsidRPr="003D1E75">
                        <w:rPr>
                          <w:rFonts w:ascii="Bahnschrift" w:hAnsi="Bahnschrift"/>
                          <w:b/>
                          <w:bCs/>
                          <w:u w:val="single"/>
                        </w:rPr>
                        <w:t>seguras</w:t>
                      </w:r>
                      <w:r>
                        <w:rPr>
                          <w:rFonts w:ascii="Bahnschrift" w:hAnsi="Bahnschrift"/>
                        </w:rPr>
                        <w:t xml:space="preserve">, terão de ser atribuídas a cada jogador da forma </w:t>
                      </w:r>
                      <w:r w:rsidR="00A45ACF">
                        <w:rPr>
                          <w:rFonts w:ascii="Bahnschrift" w:hAnsi="Bahnschrift"/>
                        </w:rPr>
                        <w:t>aleatória em igual número.</w:t>
                      </w:r>
                    </w:p>
                    <w:p w14:paraId="3FC424E3" w14:textId="77777777" w:rsidR="00624382" w:rsidRDefault="00624382">
                      <w:pPr>
                        <w:rPr>
                          <w:rFonts w:ascii="Bahnschrift" w:hAnsi="Bahnschrift"/>
                        </w:rPr>
                      </w:pPr>
                    </w:p>
                    <w:p w14:paraId="62C7F6B9" w14:textId="77777777" w:rsidR="00624382" w:rsidRDefault="00624382">
                      <w:pPr>
                        <w:rPr>
                          <w:rFonts w:ascii="Bahnschrift" w:hAnsi="Bahnschrift"/>
                        </w:rPr>
                      </w:pPr>
                    </w:p>
                    <w:p w14:paraId="2C510461" w14:textId="77777777" w:rsidR="003A3999" w:rsidRPr="00C17626" w:rsidRDefault="003A3999">
                      <w:pPr>
                        <w:rPr>
                          <w:rFonts w:ascii="Bahnschrift" w:hAnsi="Bahnschrif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A668C9B" w14:textId="77777777" w:rsidR="003A3999" w:rsidRDefault="003A3999">
      <w:pPr>
        <w:spacing w:after="200"/>
        <w:rPr>
          <w:sz w:val="40"/>
          <w:szCs w:val="32"/>
        </w:rPr>
      </w:pPr>
    </w:p>
    <w:p w14:paraId="6B2CD060" w14:textId="052DC997" w:rsidR="003A3999" w:rsidRDefault="003A3999">
      <w:pPr>
        <w:spacing w:after="200"/>
        <w:rPr>
          <w:sz w:val="40"/>
          <w:szCs w:val="32"/>
        </w:rPr>
      </w:pPr>
    </w:p>
    <w:p w14:paraId="3142EA50" w14:textId="62DD6028" w:rsidR="003A3999" w:rsidRDefault="003A3999">
      <w:pPr>
        <w:spacing w:after="200"/>
        <w:rPr>
          <w:sz w:val="40"/>
          <w:szCs w:val="32"/>
        </w:rPr>
      </w:pPr>
    </w:p>
    <w:p w14:paraId="6F23C737" w14:textId="77777777" w:rsidR="003A3999" w:rsidRDefault="003A3999">
      <w:pPr>
        <w:spacing w:after="200"/>
        <w:rPr>
          <w:sz w:val="40"/>
          <w:szCs w:val="32"/>
        </w:rPr>
      </w:pPr>
    </w:p>
    <w:p w14:paraId="4A9E861C" w14:textId="77777777" w:rsidR="003A3999" w:rsidRDefault="003A3999">
      <w:pPr>
        <w:spacing w:after="200"/>
        <w:rPr>
          <w:sz w:val="40"/>
          <w:szCs w:val="32"/>
        </w:rPr>
      </w:pPr>
    </w:p>
    <w:p w14:paraId="3E8BC733" w14:textId="77777777" w:rsidR="003A3999" w:rsidRDefault="009C5C08">
      <w:pPr>
        <w:spacing w:after="200"/>
        <w:rPr>
          <w:sz w:val="40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4B7B6F" wp14:editId="4212B80B">
                <wp:simplePos x="0" y="0"/>
                <wp:positionH relativeFrom="margin">
                  <wp:align>left</wp:align>
                </wp:positionH>
                <wp:positionV relativeFrom="paragraph">
                  <wp:posOffset>285007</wp:posOffset>
                </wp:positionV>
                <wp:extent cx="2971800" cy="3733170"/>
                <wp:effectExtent l="0" t="0" r="0" b="635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37331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E02525" w14:textId="5306B3EB" w:rsidR="003D1E75" w:rsidRDefault="003D1E75" w:rsidP="003D1E75">
                            <w:pPr>
                              <w:rPr>
                                <w:rFonts w:ascii="Bahnschrift" w:hAnsi="Bahnschrift"/>
                                <w:u w:val="single"/>
                              </w:rPr>
                            </w:pPr>
                            <w:r>
                              <w:rPr>
                                <w:rFonts w:ascii="Bahnschrift" w:hAnsi="Bahnschrift"/>
                                <w:u w:val="single"/>
                              </w:rPr>
                              <w:t>Desenvolvimento</w:t>
                            </w:r>
                            <w:r w:rsidRPr="00C17626">
                              <w:rPr>
                                <w:rFonts w:ascii="Bahnschrift" w:hAnsi="Bahnschrift"/>
                                <w:u w:val="single"/>
                              </w:rPr>
                              <w:t>:</w:t>
                            </w:r>
                          </w:p>
                          <w:p w14:paraId="43312672" w14:textId="77777777" w:rsidR="00AD70C8" w:rsidRPr="00AD70C8" w:rsidRDefault="00AD70C8" w:rsidP="003D1E75">
                            <w:pPr>
                              <w:rPr>
                                <w:rFonts w:ascii="Bahnschrift" w:hAnsi="Bahnschrift"/>
                                <w:u w:val="single"/>
                              </w:rPr>
                            </w:pPr>
                          </w:p>
                          <w:p w14:paraId="54FDFAB2" w14:textId="459C42C9" w:rsidR="009C5C08" w:rsidRDefault="00624382" w:rsidP="003D1E75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>Vai-se retirando e colocando peças, respeitando as regras de jogo</w:t>
                            </w:r>
                            <w:r w:rsidR="009C5C08">
                              <w:rPr>
                                <w:rFonts w:ascii="Bahnschrift" w:hAnsi="Bahnschrift"/>
                              </w:rPr>
                              <w:t>, tendo como objetivo principal acumular 5 peças de cada cor.</w:t>
                            </w:r>
                          </w:p>
                          <w:p w14:paraId="16BAF46F" w14:textId="12F77B4A" w:rsidR="00AD70C8" w:rsidRDefault="00AD70C8" w:rsidP="003D1E75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 xml:space="preserve">Os 2 jogadores jogam cooperativamente, ou seja, têm de acumular </w:t>
                            </w:r>
                            <w:proofErr w:type="gramStart"/>
                            <w:r w:rsidR="00A45ACF">
                              <w:rPr>
                                <w:rFonts w:ascii="Bahnschrift" w:hAnsi="Bahnschrift"/>
                              </w:rPr>
                              <w:t>o</w:t>
                            </w:r>
                            <w:r>
                              <w:rPr>
                                <w:rFonts w:ascii="Bahnschrift" w:hAnsi="Bahnschrift"/>
                              </w:rPr>
                              <w:t>s d</w:t>
                            </w:r>
                            <w:r w:rsidR="00A45ACF">
                              <w:rPr>
                                <w:rFonts w:ascii="Bahnschrift" w:hAnsi="Bahnschrift"/>
                              </w:rPr>
                              <w:t>oi</w:t>
                            </w:r>
                            <w:r>
                              <w:rPr>
                                <w:rFonts w:ascii="Bahnschrift" w:hAnsi="Bahnschrift"/>
                              </w:rPr>
                              <w:t>s</w:t>
                            </w:r>
                            <w:r w:rsidR="00A45ACF">
                              <w:rPr>
                                <w:rFonts w:ascii="Bahnschrift" w:hAnsi="Bahnschrift"/>
                              </w:rPr>
                              <w:t xml:space="preserve"> </w:t>
                            </w:r>
                            <w:r>
                              <w:rPr>
                                <w:rFonts w:ascii="Bahnschrift" w:hAnsi="Bahnschrift"/>
                              </w:rPr>
                              <w:t>5 peças</w:t>
                            </w:r>
                            <w:proofErr w:type="gramEnd"/>
                            <w:r>
                              <w:rPr>
                                <w:rFonts w:ascii="Bahnschrift" w:hAnsi="Bahnschrift"/>
                              </w:rPr>
                              <w:t xml:space="preserve"> de cada cor para alcançar a vitória.</w:t>
                            </w:r>
                          </w:p>
                          <w:p w14:paraId="7D095770" w14:textId="3B41862C" w:rsidR="009C5C08" w:rsidRPr="00C17626" w:rsidRDefault="009C5C08" w:rsidP="003D1E75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>O jogador terá de ter especial atenção para não quebrar a arvore do jogo, isto é não poderá haver blocos sem peças adjacentes</w:t>
                            </w:r>
                            <w:r w:rsidR="00AD70C8">
                              <w:rPr>
                                <w:rFonts w:ascii="Bahnschrift" w:hAnsi="Bahnschrift"/>
                              </w:rPr>
                              <w:t>, ….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B7B6F" id="Caixa de texto 18" o:spid="_x0000_s1032" type="#_x0000_t202" style="position:absolute;margin-left:0;margin-top:22.45pt;width:234pt;height:293.95pt;z-index:25166950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" fillcolor="white [3201]" stroked="f" strokeweight=".5pt">
                <v:textbox>
                  <w:txbxContent>
                    <w:p w14:paraId="7FE02525" w14:textId="5306B3EB" w:rsidR="003D1E75" w:rsidRDefault="003D1E75" w:rsidP="003D1E75">
                      <w:pPr>
                        <w:rPr>
                          <w:rFonts w:ascii="Bahnschrift" w:hAnsi="Bahnschrift"/>
                          <w:u w:val="single"/>
                        </w:rPr>
                      </w:pPr>
                      <w:r>
                        <w:rPr>
                          <w:rFonts w:ascii="Bahnschrift" w:hAnsi="Bahnschrift"/>
                          <w:u w:val="single"/>
                        </w:rPr>
                        <w:t>Desenvolvimento</w:t>
                      </w:r>
                      <w:r w:rsidRPr="00C17626">
                        <w:rPr>
                          <w:rFonts w:ascii="Bahnschrift" w:hAnsi="Bahnschrift"/>
                          <w:u w:val="single"/>
                        </w:rPr>
                        <w:t>:</w:t>
                      </w:r>
                    </w:p>
                    <w:p w14:paraId="43312672" w14:textId="77777777" w:rsidR="00AD70C8" w:rsidRPr="00AD70C8" w:rsidRDefault="00AD70C8" w:rsidP="003D1E75">
                      <w:pPr>
                        <w:rPr>
                          <w:rFonts w:ascii="Bahnschrift" w:hAnsi="Bahnschrift"/>
                          <w:u w:val="single"/>
                        </w:rPr>
                      </w:pPr>
                    </w:p>
                    <w:p w14:paraId="54FDFAB2" w14:textId="459C42C9" w:rsidR="009C5C08" w:rsidRDefault="00624382" w:rsidP="003D1E75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>Vai-se retirando e colocando peças, respeitando as regras de jogo</w:t>
                      </w:r>
                      <w:r w:rsidR="009C5C08">
                        <w:rPr>
                          <w:rFonts w:ascii="Bahnschrift" w:hAnsi="Bahnschrift"/>
                        </w:rPr>
                        <w:t>, tendo como objetivo principal acumular 5 peças de cada cor.</w:t>
                      </w:r>
                    </w:p>
                    <w:p w14:paraId="16BAF46F" w14:textId="12F77B4A" w:rsidR="00AD70C8" w:rsidRDefault="00AD70C8" w:rsidP="003D1E75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 xml:space="preserve">Os 2 jogadores jogam cooperativamente, ou seja, têm de acumular </w:t>
                      </w:r>
                      <w:proofErr w:type="gramStart"/>
                      <w:r w:rsidR="00A45ACF">
                        <w:rPr>
                          <w:rFonts w:ascii="Bahnschrift" w:hAnsi="Bahnschrift"/>
                        </w:rPr>
                        <w:t>o</w:t>
                      </w:r>
                      <w:r>
                        <w:rPr>
                          <w:rFonts w:ascii="Bahnschrift" w:hAnsi="Bahnschrift"/>
                        </w:rPr>
                        <w:t>s d</w:t>
                      </w:r>
                      <w:r w:rsidR="00A45ACF">
                        <w:rPr>
                          <w:rFonts w:ascii="Bahnschrift" w:hAnsi="Bahnschrift"/>
                        </w:rPr>
                        <w:t>oi</w:t>
                      </w:r>
                      <w:r>
                        <w:rPr>
                          <w:rFonts w:ascii="Bahnschrift" w:hAnsi="Bahnschrift"/>
                        </w:rPr>
                        <w:t>s</w:t>
                      </w:r>
                      <w:r w:rsidR="00A45ACF">
                        <w:rPr>
                          <w:rFonts w:ascii="Bahnschrift" w:hAnsi="Bahnschrift"/>
                        </w:rPr>
                        <w:t xml:space="preserve"> </w:t>
                      </w:r>
                      <w:r>
                        <w:rPr>
                          <w:rFonts w:ascii="Bahnschrift" w:hAnsi="Bahnschrift"/>
                        </w:rPr>
                        <w:t>5 peças</w:t>
                      </w:r>
                      <w:proofErr w:type="gramEnd"/>
                      <w:r>
                        <w:rPr>
                          <w:rFonts w:ascii="Bahnschrift" w:hAnsi="Bahnschrift"/>
                        </w:rPr>
                        <w:t xml:space="preserve"> de cada cor para alcançar a vitória.</w:t>
                      </w:r>
                    </w:p>
                    <w:p w14:paraId="7D095770" w14:textId="3B41862C" w:rsidR="009C5C08" w:rsidRPr="00C17626" w:rsidRDefault="009C5C08" w:rsidP="003D1E75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>O jogador terá de ter especial atenção para não quebrar a arvore do jogo, isto é não poderá haver blocos sem peças adjacentes</w:t>
                      </w:r>
                      <w:r w:rsidR="00AD70C8">
                        <w:rPr>
                          <w:rFonts w:ascii="Bahnschrift" w:hAnsi="Bahnschrift"/>
                        </w:rPr>
                        <w:t>, ….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65C001" w14:textId="77777777" w:rsidR="003A3999" w:rsidRDefault="003A3999">
      <w:pPr>
        <w:spacing w:after="200"/>
        <w:rPr>
          <w:sz w:val="40"/>
          <w:szCs w:val="32"/>
        </w:rPr>
      </w:pPr>
    </w:p>
    <w:p w14:paraId="41839CFC" w14:textId="77777777" w:rsidR="003A315C" w:rsidRPr="00624382" w:rsidRDefault="00624382" w:rsidP="00624382">
      <w:pPr>
        <w:rPr>
          <w:sz w:val="40"/>
          <w:szCs w:val="3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E1E891F" wp14:editId="347F4201">
            <wp:simplePos x="0" y="0"/>
            <wp:positionH relativeFrom="page">
              <wp:posOffset>4157378</wp:posOffset>
            </wp:positionH>
            <wp:positionV relativeFrom="paragraph">
              <wp:posOffset>142038</wp:posOffset>
            </wp:positionV>
            <wp:extent cx="3148330" cy="2372360"/>
            <wp:effectExtent l="0" t="0" r="0" b="889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2A5958" w14:textId="77777777" w:rsidR="00DA27EA" w:rsidRDefault="00DA27EA" w:rsidP="00AB02A7">
      <w:pPr>
        <w:spacing w:after="200"/>
      </w:pPr>
    </w:p>
    <w:p w14:paraId="00B27118" w14:textId="77777777" w:rsidR="00DA27EA" w:rsidRDefault="00624382">
      <w:pPr>
        <w:spacing w:after="200" w:line="276" w:lineRule="auto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113EEBE" wp14:editId="44BAA259">
            <wp:simplePos x="0" y="0"/>
            <wp:positionH relativeFrom="margin">
              <wp:posOffset>-13001</wp:posOffset>
            </wp:positionH>
            <wp:positionV relativeFrom="paragraph">
              <wp:posOffset>2439875</wp:posOffset>
            </wp:positionV>
            <wp:extent cx="2912110" cy="2235835"/>
            <wp:effectExtent l="0" t="0" r="2540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25" b="21149"/>
                    <a:stretch/>
                  </pic:blipFill>
                  <pic:spPr bwMode="auto">
                    <a:xfrm>
                      <a:off x="0" y="0"/>
                      <a:ext cx="2912110" cy="223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40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6F31A6E" wp14:editId="7749CF97">
                <wp:simplePos x="0" y="0"/>
                <wp:positionH relativeFrom="margin">
                  <wp:posOffset>3482129</wp:posOffset>
                </wp:positionH>
                <wp:positionV relativeFrom="paragraph">
                  <wp:posOffset>2425959</wp:posOffset>
                </wp:positionV>
                <wp:extent cx="2971800" cy="3907790"/>
                <wp:effectExtent l="0" t="0" r="0" b="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3907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6C11B5" w14:textId="77777777" w:rsidR="003D1E75" w:rsidRPr="00C17626" w:rsidRDefault="003D1E75" w:rsidP="003D1E75">
                            <w:pPr>
                              <w:rPr>
                                <w:rFonts w:ascii="Bahnschrift" w:hAnsi="Bahnschrift"/>
                                <w:u w:val="single"/>
                              </w:rPr>
                            </w:pPr>
                            <w:r>
                              <w:rPr>
                                <w:rFonts w:ascii="Bahnschrift" w:hAnsi="Bahnschrift"/>
                                <w:u w:val="single"/>
                              </w:rPr>
                              <w:t>Situação final</w:t>
                            </w:r>
                            <w:r w:rsidRPr="00C17626">
                              <w:rPr>
                                <w:rFonts w:ascii="Bahnschrift" w:hAnsi="Bahnschrift"/>
                                <w:u w:val="single"/>
                              </w:rPr>
                              <w:t>:</w:t>
                            </w:r>
                          </w:p>
                          <w:p w14:paraId="5BF042FD" w14:textId="1BA32678" w:rsidR="00DA27EA" w:rsidRDefault="009C5C08" w:rsidP="009C5C08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 xml:space="preserve">O jogador terá de estar atento a situações em que possui 14 </w:t>
                            </w:r>
                            <w:proofErr w:type="gramStart"/>
                            <w:r>
                              <w:rPr>
                                <w:rFonts w:ascii="Bahnschrift" w:hAnsi="Bahnschrift"/>
                              </w:rPr>
                              <w:t>peças ,</w:t>
                            </w:r>
                            <w:proofErr w:type="gramEnd"/>
                            <w:r>
                              <w:rPr>
                                <w:rFonts w:ascii="Bahnschrift" w:hAnsi="Bahnschrift"/>
                              </w:rPr>
                              <w:t xml:space="preserve"> assim como o seu </w:t>
                            </w:r>
                            <w:r w:rsidR="00AD70C8">
                              <w:rPr>
                                <w:rFonts w:ascii="Bahnschrift" w:hAnsi="Bahnschrift"/>
                              </w:rPr>
                              <w:t>colega de equipa</w:t>
                            </w:r>
                            <w:r>
                              <w:rPr>
                                <w:rFonts w:ascii="Bahnschrift" w:hAnsi="Bahnschrift"/>
                              </w:rPr>
                              <w:t>.</w:t>
                            </w:r>
                          </w:p>
                          <w:p w14:paraId="2B46D5E1" w14:textId="135E5D81" w:rsidR="003D1E75" w:rsidRPr="00C17626" w:rsidRDefault="009C5C08" w:rsidP="003D1E75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 xml:space="preserve">Nestas situações, </w:t>
                            </w:r>
                            <w:r w:rsidR="00AD70C8">
                              <w:rPr>
                                <w:rFonts w:ascii="Bahnschrift" w:hAnsi="Bahnschrift"/>
                              </w:rPr>
                              <w:t>é provável</w:t>
                            </w:r>
                            <w:r>
                              <w:rPr>
                                <w:rFonts w:ascii="Bahnschrift" w:hAnsi="Bahnschrift"/>
                              </w:rPr>
                              <w:t xml:space="preserve"> que </w:t>
                            </w:r>
                            <w:r w:rsidR="00AD70C8">
                              <w:rPr>
                                <w:rFonts w:ascii="Bahnschrift" w:hAnsi="Bahnschrift"/>
                              </w:rPr>
                              <w:t>não</w:t>
                            </w:r>
                            <w:r>
                              <w:rPr>
                                <w:rFonts w:ascii="Bahnschrift" w:hAnsi="Bahnschrift"/>
                              </w:rPr>
                              <w:t xml:space="preserve"> seja possível retirar mais peças sem </w:t>
                            </w:r>
                            <w:r w:rsidR="00AD70C8">
                              <w:rPr>
                                <w:rFonts w:ascii="Bahnschrift" w:hAnsi="Bahnschrift"/>
                              </w:rPr>
                              <w:t xml:space="preserve">quebrar a árvore do jogo. Nesta condição perdem </w:t>
                            </w:r>
                            <w:proofErr w:type="gramStart"/>
                            <w:r w:rsidR="00AD70C8">
                              <w:rPr>
                                <w:rFonts w:ascii="Bahnschrift" w:hAnsi="Bahnschrift"/>
                              </w:rPr>
                              <w:t>os  jogadores</w:t>
                            </w:r>
                            <w:proofErr w:type="gramEnd"/>
                            <w:r w:rsidR="00AD70C8">
                              <w:rPr>
                                <w:rFonts w:ascii="Bahnschrift" w:hAnsi="Bahnschrift"/>
                              </w:rPr>
                              <w:t xml:space="preserve"> e ganha “o jogo”, tal como neste exemplo. Se por outro lado for possível cada 1 alcançar as 5 peças de cada cor os 2 jogadores vencem “o jogo”.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31A6E" id="Caixa de texto 21" o:spid="_x0000_s1033" type="#_x0000_t202" style="position:absolute;margin-left:274.2pt;margin-top:191pt;width:234pt;height:307.7pt;z-index:2516736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" fillcolor="white [3201]" stroked="f" strokeweight=".5pt">
                <v:textbox>
                  <w:txbxContent>
                    <w:p w14:paraId="5B6C11B5" w14:textId="77777777" w:rsidR="003D1E75" w:rsidRPr="00C17626" w:rsidRDefault="003D1E75" w:rsidP="003D1E75">
                      <w:pPr>
                        <w:rPr>
                          <w:rFonts w:ascii="Bahnschrift" w:hAnsi="Bahnschrift"/>
                          <w:u w:val="single"/>
                        </w:rPr>
                      </w:pPr>
                      <w:r>
                        <w:rPr>
                          <w:rFonts w:ascii="Bahnschrift" w:hAnsi="Bahnschrift"/>
                          <w:u w:val="single"/>
                        </w:rPr>
                        <w:t>Situação final</w:t>
                      </w:r>
                      <w:r w:rsidRPr="00C17626">
                        <w:rPr>
                          <w:rFonts w:ascii="Bahnschrift" w:hAnsi="Bahnschrift"/>
                          <w:u w:val="single"/>
                        </w:rPr>
                        <w:t>:</w:t>
                      </w:r>
                    </w:p>
                    <w:p w14:paraId="5BF042FD" w14:textId="1BA32678" w:rsidR="00DA27EA" w:rsidRDefault="009C5C08" w:rsidP="009C5C08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 xml:space="preserve">O jogador terá de estar atento a situações em que possui 14 </w:t>
                      </w:r>
                      <w:proofErr w:type="gramStart"/>
                      <w:r>
                        <w:rPr>
                          <w:rFonts w:ascii="Bahnschrift" w:hAnsi="Bahnschrift"/>
                        </w:rPr>
                        <w:t>peças ,</w:t>
                      </w:r>
                      <w:proofErr w:type="gramEnd"/>
                      <w:r>
                        <w:rPr>
                          <w:rFonts w:ascii="Bahnschrift" w:hAnsi="Bahnschrift"/>
                        </w:rPr>
                        <w:t xml:space="preserve"> assim como o seu </w:t>
                      </w:r>
                      <w:r w:rsidR="00AD70C8">
                        <w:rPr>
                          <w:rFonts w:ascii="Bahnschrift" w:hAnsi="Bahnschrift"/>
                        </w:rPr>
                        <w:t>colega de equipa</w:t>
                      </w:r>
                      <w:r>
                        <w:rPr>
                          <w:rFonts w:ascii="Bahnschrift" w:hAnsi="Bahnschrift"/>
                        </w:rPr>
                        <w:t>.</w:t>
                      </w:r>
                    </w:p>
                    <w:p w14:paraId="2B46D5E1" w14:textId="135E5D81" w:rsidR="003D1E75" w:rsidRPr="00C17626" w:rsidRDefault="009C5C08" w:rsidP="003D1E75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 xml:space="preserve">Nestas situações, </w:t>
                      </w:r>
                      <w:r w:rsidR="00AD70C8">
                        <w:rPr>
                          <w:rFonts w:ascii="Bahnschrift" w:hAnsi="Bahnschrift"/>
                        </w:rPr>
                        <w:t>é provável</w:t>
                      </w:r>
                      <w:r>
                        <w:rPr>
                          <w:rFonts w:ascii="Bahnschrift" w:hAnsi="Bahnschrift"/>
                        </w:rPr>
                        <w:t xml:space="preserve"> que </w:t>
                      </w:r>
                      <w:r w:rsidR="00AD70C8">
                        <w:rPr>
                          <w:rFonts w:ascii="Bahnschrift" w:hAnsi="Bahnschrift"/>
                        </w:rPr>
                        <w:t>não</w:t>
                      </w:r>
                      <w:r>
                        <w:rPr>
                          <w:rFonts w:ascii="Bahnschrift" w:hAnsi="Bahnschrift"/>
                        </w:rPr>
                        <w:t xml:space="preserve"> seja possível retirar mais peças sem </w:t>
                      </w:r>
                      <w:r w:rsidR="00AD70C8">
                        <w:rPr>
                          <w:rFonts w:ascii="Bahnschrift" w:hAnsi="Bahnschrift"/>
                        </w:rPr>
                        <w:t xml:space="preserve">quebrar a árvore do jogo. Nesta condição perdem </w:t>
                      </w:r>
                      <w:proofErr w:type="gramStart"/>
                      <w:r w:rsidR="00AD70C8">
                        <w:rPr>
                          <w:rFonts w:ascii="Bahnschrift" w:hAnsi="Bahnschrift"/>
                        </w:rPr>
                        <w:t>os  jogadores</w:t>
                      </w:r>
                      <w:proofErr w:type="gramEnd"/>
                      <w:r w:rsidR="00AD70C8">
                        <w:rPr>
                          <w:rFonts w:ascii="Bahnschrift" w:hAnsi="Bahnschrift"/>
                        </w:rPr>
                        <w:t xml:space="preserve"> e ganha “o jogo”, tal como neste exemplo. Se por outro lado for possível cada 1 alcançar as 5 peças de cada cor os 2 jogadores vencem “o jogo”.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27EA">
        <w:br w:type="page"/>
      </w:r>
    </w:p>
    <w:p w14:paraId="58A95D64" w14:textId="6313F05A" w:rsidR="00DA27EA" w:rsidRDefault="00DA27EA" w:rsidP="00DA27EA">
      <w:pPr>
        <w:pStyle w:val="Ttulo1"/>
        <w:rPr>
          <w:sz w:val="72"/>
          <w:szCs w:val="40"/>
          <w:lang w:bidi="pt-PT"/>
        </w:rPr>
      </w:pPr>
      <w:r>
        <w:rPr>
          <w:sz w:val="72"/>
          <w:szCs w:val="40"/>
          <w:lang w:bidi="pt-PT"/>
        </w:rPr>
        <w:lastRenderedPageBreak/>
        <w:t>Representação interno do estado do jogo</w:t>
      </w:r>
    </w:p>
    <w:p w14:paraId="74709D98" w14:textId="77777777" w:rsidR="00DA27EA" w:rsidRDefault="00DA27EA" w:rsidP="00DA27EA">
      <w:pPr>
        <w:pStyle w:val="Ttulo1"/>
        <w:rPr>
          <w:rFonts w:ascii="Segoe UI" w:hAnsi="Segoe UI" w:cs="Segoe UI"/>
          <w:color w:val="000000"/>
          <w:sz w:val="23"/>
          <w:szCs w:val="23"/>
          <w:shd w:val="clear" w:color="auto" w:fill="F1F0F0"/>
        </w:rPr>
      </w:pPr>
    </w:p>
    <w:p w14:paraId="1F5AB47A" w14:textId="0E839159" w:rsidR="00ED7DBF" w:rsidRDefault="00ED7DBF" w:rsidP="00DA27EA">
      <w:pPr>
        <w:pStyle w:val="Ttulo1"/>
        <w:rPr>
          <w:rFonts w:ascii="Segoe UI" w:hAnsi="Segoe UI" w:cs="Segoe UI"/>
          <w:color w:val="000000"/>
          <w:sz w:val="23"/>
          <w:szCs w:val="23"/>
          <w:shd w:val="clear" w:color="auto" w:fill="F1F0F0"/>
        </w:rPr>
      </w:pPr>
      <w:r>
        <w:rPr>
          <w:rFonts w:ascii="Segoe UI" w:hAnsi="Segoe UI" w:cs="Segoe UI"/>
          <w:color w:val="000000"/>
          <w:sz w:val="23"/>
          <w:szCs w:val="23"/>
          <w:shd w:val="clear" w:color="auto" w:fill="F1F0F0"/>
        </w:rPr>
        <w:t>Situação inicial:</w:t>
      </w:r>
    </w:p>
    <w:p w14:paraId="0D3516B7" w14:textId="686BAD24" w:rsidR="00A45ACF" w:rsidRDefault="00A45ACF" w:rsidP="00ED7DBF">
      <w:pPr>
        <w:pStyle w:val="Ttulo1"/>
        <w:rPr>
          <w:sz w:val="72"/>
          <w:szCs w:val="40"/>
          <w:lang w:bidi="pt-PT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5ADC7B1" wp14:editId="2A6A495F">
            <wp:simplePos x="0" y="0"/>
            <wp:positionH relativeFrom="column">
              <wp:posOffset>255270</wp:posOffset>
            </wp:positionH>
            <wp:positionV relativeFrom="paragraph">
              <wp:posOffset>106680</wp:posOffset>
            </wp:positionV>
            <wp:extent cx="5686425" cy="2200910"/>
            <wp:effectExtent l="0" t="0" r="9525" b="889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7686C1" w14:textId="5684DDCA" w:rsidR="00A45ACF" w:rsidRPr="00A45ACF" w:rsidRDefault="00A45ACF" w:rsidP="00A45ACF">
      <w:pPr>
        <w:rPr>
          <w:lang w:bidi="pt-PT"/>
        </w:rPr>
      </w:pPr>
    </w:p>
    <w:p w14:paraId="54762855" w14:textId="0A8C7F6D" w:rsidR="00A45ACF" w:rsidRPr="00A45ACF" w:rsidRDefault="00A45ACF" w:rsidP="00A45ACF">
      <w:pPr>
        <w:rPr>
          <w:lang w:bidi="pt-PT"/>
        </w:rPr>
      </w:pPr>
    </w:p>
    <w:p w14:paraId="75CA614B" w14:textId="52F30A38" w:rsidR="0087605E" w:rsidRPr="00AB789B" w:rsidRDefault="002052EF" w:rsidP="00AB789B">
      <w:pPr>
        <w:rPr>
          <w:lang w:bidi="pt-PT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68EEBA1" wp14:editId="6836F05A">
            <wp:simplePos x="0" y="0"/>
            <wp:positionH relativeFrom="margin">
              <wp:align>center</wp:align>
            </wp:positionH>
            <wp:positionV relativeFrom="paragraph">
              <wp:posOffset>1481455</wp:posOffset>
            </wp:positionV>
            <wp:extent cx="4690110" cy="3724275"/>
            <wp:effectExtent l="0" t="0" r="0" b="952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1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5ACF">
        <w:rPr>
          <w:sz w:val="72"/>
          <w:szCs w:val="40"/>
          <w:lang w:bidi="pt-PT"/>
        </w:rPr>
        <w:br w:type="textWrapping" w:clear="all"/>
      </w:r>
    </w:p>
    <w:p w14:paraId="70036431" w14:textId="2DB5553B" w:rsidR="00ED7DBF" w:rsidRDefault="00ED7DBF" w:rsidP="00ED7DBF">
      <w:pPr>
        <w:pStyle w:val="Ttulo1"/>
        <w:rPr>
          <w:rFonts w:ascii="Segoe UI" w:hAnsi="Segoe UI" w:cs="Segoe UI"/>
          <w:color w:val="000000"/>
          <w:sz w:val="23"/>
          <w:szCs w:val="23"/>
          <w:shd w:val="clear" w:color="auto" w:fill="F1F0F0"/>
        </w:rPr>
      </w:pPr>
      <w:r>
        <w:rPr>
          <w:rFonts w:ascii="Segoe UI" w:hAnsi="Segoe UI" w:cs="Segoe UI"/>
          <w:color w:val="000000"/>
          <w:sz w:val="23"/>
          <w:szCs w:val="23"/>
          <w:shd w:val="clear" w:color="auto" w:fill="F1F0F0"/>
        </w:rPr>
        <w:lastRenderedPageBreak/>
        <w:t>Desenvolvimento:</w:t>
      </w:r>
    </w:p>
    <w:p w14:paraId="4D27A602" w14:textId="33514D4B" w:rsidR="00ED7DBF" w:rsidRPr="00ED7DBF" w:rsidRDefault="00ED7DBF" w:rsidP="00ED7DBF">
      <w:pPr>
        <w:pStyle w:val="Ttulo1"/>
        <w:rPr>
          <w:rFonts w:ascii="Segoe UI" w:hAnsi="Segoe UI" w:cs="Segoe UI"/>
          <w:color w:val="000000"/>
          <w:sz w:val="23"/>
          <w:szCs w:val="23"/>
          <w:shd w:val="clear" w:color="auto" w:fill="F1F0F0"/>
        </w:rPr>
      </w:pPr>
      <w:r>
        <w:rPr>
          <w:noProof/>
        </w:rPr>
        <w:drawing>
          <wp:inline distT="0" distB="0" distL="0" distR="0" wp14:anchorId="6FB39F6E" wp14:editId="47DDC534">
            <wp:extent cx="6371590" cy="249809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87E76" w14:textId="2ED0A621" w:rsidR="00ED7DBF" w:rsidRDefault="00ED7DBF" w:rsidP="00AB02A7">
      <w:pPr>
        <w:spacing w:after="200"/>
      </w:pPr>
    </w:p>
    <w:p w14:paraId="5717FE3C" w14:textId="75194356" w:rsidR="00AB789B" w:rsidRDefault="00AB789B" w:rsidP="00AB02A7">
      <w:pPr>
        <w:spacing w:after="200"/>
      </w:pPr>
    </w:p>
    <w:p w14:paraId="4C0434BF" w14:textId="2905E450" w:rsidR="00AB789B" w:rsidRDefault="002052EF" w:rsidP="00AB02A7">
      <w:pPr>
        <w:spacing w:after="200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78F40FD9" wp14:editId="4A8638C6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5320030" cy="4239260"/>
            <wp:effectExtent l="0" t="0" r="0" b="889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5185CB" w14:textId="0DE6D338" w:rsidR="00AB789B" w:rsidRDefault="00AB789B" w:rsidP="00AB02A7">
      <w:pPr>
        <w:spacing w:after="200"/>
      </w:pPr>
    </w:p>
    <w:p w14:paraId="3F90C710" w14:textId="59AF5E7B" w:rsidR="00AB789B" w:rsidRDefault="00AB789B" w:rsidP="00AB02A7">
      <w:pPr>
        <w:spacing w:after="200"/>
      </w:pPr>
    </w:p>
    <w:p w14:paraId="743CE165" w14:textId="201AD1B5" w:rsidR="00AB789B" w:rsidRDefault="00AB789B" w:rsidP="00AB02A7">
      <w:pPr>
        <w:spacing w:after="200"/>
      </w:pPr>
    </w:p>
    <w:p w14:paraId="3315CBB4" w14:textId="012FFF59" w:rsidR="00AB789B" w:rsidRDefault="00AB789B" w:rsidP="00AB02A7">
      <w:pPr>
        <w:spacing w:after="200"/>
      </w:pPr>
    </w:p>
    <w:p w14:paraId="073171C2" w14:textId="44163781" w:rsidR="00AB789B" w:rsidRDefault="00AB789B" w:rsidP="00AB02A7">
      <w:pPr>
        <w:spacing w:after="200"/>
      </w:pPr>
    </w:p>
    <w:p w14:paraId="246CEEB3" w14:textId="6FE11420" w:rsidR="00AB789B" w:rsidRDefault="00AB789B" w:rsidP="00AB02A7">
      <w:pPr>
        <w:spacing w:after="200"/>
      </w:pPr>
    </w:p>
    <w:p w14:paraId="6FD8B8CC" w14:textId="6246C5BE" w:rsidR="00AB789B" w:rsidRDefault="00AB789B" w:rsidP="00AB02A7">
      <w:pPr>
        <w:spacing w:after="200"/>
      </w:pPr>
    </w:p>
    <w:p w14:paraId="085D618D" w14:textId="4F0FECF7" w:rsidR="00AB789B" w:rsidRDefault="00AB789B" w:rsidP="00AB02A7">
      <w:pPr>
        <w:spacing w:after="200"/>
      </w:pPr>
    </w:p>
    <w:p w14:paraId="17B81F48" w14:textId="77777777" w:rsidR="00ED7DBF" w:rsidRDefault="00ED7DBF" w:rsidP="00ED7DBF">
      <w:pPr>
        <w:pStyle w:val="Ttulo1"/>
        <w:rPr>
          <w:rFonts w:ascii="Segoe UI" w:hAnsi="Segoe UI" w:cs="Segoe UI"/>
          <w:color w:val="000000"/>
          <w:sz w:val="23"/>
          <w:szCs w:val="23"/>
          <w:shd w:val="clear" w:color="auto" w:fill="F1F0F0"/>
        </w:rPr>
      </w:pPr>
      <w:r>
        <w:rPr>
          <w:rFonts w:ascii="Segoe UI" w:hAnsi="Segoe UI" w:cs="Segoe UI"/>
          <w:color w:val="000000"/>
          <w:sz w:val="23"/>
          <w:szCs w:val="23"/>
          <w:shd w:val="clear" w:color="auto" w:fill="F1F0F0"/>
        </w:rPr>
        <w:lastRenderedPageBreak/>
        <w:t>Situação final:</w:t>
      </w:r>
    </w:p>
    <w:p w14:paraId="0D94B94B" w14:textId="77777777" w:rsidR="00ED7DBF" w:rsidRDefault="00ED7DBF" w:rsidP="00ED7DBF">
      <w:pPr>
        <w:pStyle w:val="Ttulo1"/>
        <w:rPr>
          <w:rFonts w:ascii="Segoe UI" w:hAnsi="Segoe UI" w:cs="Segoe UI"/>
          <w:color w:val="000000"/>
          <w:sz w:val="23"/>
          <w:szCs w:val="23"/>
          <w:shd w:val="clear" w:color="auto" w:fill="F1F0F0"/>
        </w:rPr>
      </w:pPr>
      <w:r>
        <w:rPr>
          <w:noProof/>
        </w:rPr>
        <w:drawing>
          <wp:inline distT="0" distB="0" distL="0" distR="0" wp14:anchorId="45DE488A" wp14:editId="7B91B9EF">
            <wp:extent cx="6371590" cy="2533015"/>
            <wp:effectExtent l="0" t="0" r="0" b="63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2533" w14:textId="209382B1" w:rsidR="00ED7DBF" w:rsidRPr="00D70D02" w:rsidRDefault="002052EF" w:rsidP="00AB02A7">
      <w:pPr>
        <w:spacing w:after="200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56097400" wp14:editId="14502E8D">
            <wp:simplePos x="0" y="0"/>
            <wp:positionH relativeFrom="column">
              <wp:posOffset>402800</wp:posOffset>
            </wp:positionH>
            <wp:positionV relativeFrom="paragraph">
              <wp:posOffset>779145</wp:posOffset>
            </wp:positionV>
            <wp:extent cx="5320030" cy="4291965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D7DBF" w:rsidRPr="00D70D02" w:rsidSect="00AB02A7">
      <w:headerReference w:type="default" r:id="rId21"/>
      <w:footerReference w:type="default" r:id="rId22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E0B950" w14:textId="77777777" w:rsidR="006F4B03" w:rsidRDefault="006F4B03">
      <w:r>
        <w:separator/>
      </w:r>
    </w:p>
    <w:p w14:paraId="1C321C50" w14:textId="77777777" w:rsidR="006F4B03" w:rsidRDefault="006F4B03"/>
  </w:endnote>
  <w:endnote w:type="continuationSeparator" w:id="0">
    <w:p w14:paraId="267F064D" w14:textId="77777777" w:rsidR="006F4B03" w:rsidRDefault="006F4B03">
      <w:r>
        <w:continuationSeparator/>
      </w:r>
    </w:p>
    <w:p w14:paraId="72218B84" w14:textId="77777777" w:rsidR="006F4B03" w:rsidRDefault="006F4B0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Century Schoolbook">
    <w:altName w:val="Century Schoolbook"/>
    <w:charset w:val="00"/>
    <w:family w:val="roman"/>
    <w:pitch w:val="variable"/>
    <w:sig w:usb0="00000287" w:usb1="00000000" w:usb2="00000000" w:usb3="00000000" w:csb0="0000009F" w:csb1="00000000"/>
  </w:font>
  <w:font w:name="Agency FB"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5902F0" w14:textId="77777777" w:rsidR="00DF027C" w:rsidRDefault="00DF027C">
        <w:pPr>
          <w:pStyle w:val="Rodap"/>
          <w:jc w:val="center"/>
        </w:pPr>
        <w:r>
          <w:rPr>
            <w:lang w:bidi="pt-PT"/>
          </w:rPr>
          <w:fldChar w:fldCharType="begin"/>
        </w:r>
        <w:r>
          <w:rPr>
            <w:lang w:bidi="pt-PT"/>
          </w:rPr>
          <w:instrText xml:space="preserve"> PAGE   \* MERGEFORMAT </w:instrText>
        </w:r>
        <w:r>
          <w:rPr>
            <w:lang w:bidi="pt-PT"/>
          </w:rPr>
          <w:fldChar w:fldCharType="separate"/>
        </w:r>
        <w:r w:rsidR="00AB02A7">
          <w:rPr>
            <w:noProof/>
            <w:lang w:bidi="pt-PT"/>
          </w:rPr>
          <w:t>2</w:t>
        </w:r>
        <w:r>
          <w:rPr>
            <w:noProof/>
            <w:lang w:bidi="pt-PT"/>
          </w:rPr>
          <w:fldChar w:fldCharType="end"/>
        </w:r>
      </w:p>
    </w:sdtContent>
  </w:sdt>
  <w:p w14:paraId="78D27871" w14:textId="77777777" w:rsidR="00DF027C" w:rsidRDefault="00DF027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329B1B" w14:textId="77777777" w:rsidR="006F4B03" w:rsidRDefault="006F4B03">
      <w:r>
        <w:separator/>
      </w:r>
    </w:p>
    <w:p w14:paraId="0F755B64" w14:textId="77777777" w:rsidR="006F4B03" w:rsidRDefault="006F4B03"/>
  </w:footnote>
  <w:footnote w:type="continuationSeparator" w:id="0">
    <w:p w14:paraId="3AC74AAF" w14:textId="77777777" w:rsidR="006F4B03" w:rsidRDefault="006F4B03">
      <w:r>
        <w:continuationSeparator/>
      </w:r>
    </w:p>
    <w:p w14:paraId="0A88EBAD" w14:textId="77777777" w:rsidR="006F4B03" w:rsidRDefault="006F4B0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7E88D1DE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2EA156B9" w14:textId="77777777" w:rsidR="00D077E9" w:rsidRDefault="00D077E9">
          <w:pPr>
            <w:pStyle w:val="Cabealho"/>
          </w:pPr>
        </w:p>
      </w:tc>
    </w:tr>
  </w:tbl>
  <w:p w14:paraId="61E8299B" w14:textId="77777777" w:rsidR="00D077E9" w:rsidRDefault="00D077E9" w:rsidP="00D077E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040E57"/>
    <w:multiLevelType w:val="hybridMultilevel"/>
    <w:tmpl w:val="86C850A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3C7D91"/>
    <w:multiLevelType w:val="hybridMultilevel"/>
    <w:tmpl w:val="EC60B1B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D22390"/>
    <w:multiLevelType w:val="hybridMultilevel"/>
    <w:tmpl w:val="A34E7D0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F3790B"/>
    <w:multiLevelType w:val="hybridMultilevel"/>
    <w:tmpl w:val="DA78AD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DA55A9"/>
    <w:multiLevelType w:val="hybridMultilevel"/>
    <w:tmpl w:val="0286393E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4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15C"/>
    <w:rsid w:val="0002482E"/>
    <w:rsid w:val="00050324"/>
    <w:rsid w:val="000A0150"/>
    <w:rsid w:val="000E63C9"/>
    <w:rsid w:val="00105059"/>
    <w:rsid w:val="00130E9D"/>
    <w:rsid w:val="00150A6D"/>
    <w:rsid w:val="00185B35"/>
    <w:rsid w:val="001F2BC8"/>
    <w:rsid w:val="001F5F6B"/>
    <w:rsid w:val="002052EF"/>
    <w:rsid w:val="00243EBC"/>
    <w:rsid w:val="00246A35"/>
    <w:rsid w:val="00284348"/>
    <w:rsid w:val="002F51F5"/>
    <w:rsid w:val="00312137"/>
    <w:rsid w:val="00330359"/>
    <w:rsid w:val="0033762F"/>
    <w:rsid w:val="00360494"/>
    <w:rsid w:val="00366C7E"/>
    <w:rsid w:val="00384EA3"/>
    <w:rsid w:val="003A315C"/>
    <w:rsid w:val="003A3999"/>
    <w:rsid w:val="003A39A1"/>
    <w:rsid w:val="003C2191"/>
    <w:rsid w:val="003D1E75"/>
    <w:rsid w:val="003D3863"/>
    <w:rsid w:val="004110DE"/>
    <w:rsid w:val="0044085A"/>
    <w:rsid w:val="004B21A5"/>
    <w:rsid w:val="004D5611"/>
    <w:rsid w:val="005037F0"/>
    <w:rsid w:val="00516A86"/>
    <w:rsid w:val="005275F6"/>
    <w:rsid w:val="00572102"/>
    <w:rsid w:val="005E62AA"/>
    <w:rsid w:val="005F1BB0"/>
    <w:rsid w:val="00624382"/>
    <w:rsid w:val="00656C4D"/>
    <w:rsid w:val="00673272"/>
    <w:rsid w:val="006E5716"/>
    <w:rsid w:val="006F4B03"/>
    <w:rsid w:val="007302B3"/>
    <w:rsid w:val="00730733"/>
    <w:rsid w:val="00730E3A"/>
    <w:rsid w:val="00736AAF"/>
    <w:rsid w:val="00765B2A"/>
    <w:rsid w:val="00783A34"/>
    <w:rsid w:val="007C6B52"/>
    <w:rsid w:val="007D16C5"/>
    <w:rsid w:val="00862FE4"/>
    <w:rsid w:val="0086389A"/>
    <w:rsid w:val="00874ED4"/>
    <w:rsid w:val="0087605E"/>
    <w:rsid w:val="008B1FEE"/>
    <w:rsid w:val="00903C32"/>
    <w:rsid w:val="00916B16"/>
    <w:rsid w:val="009173B9"/>
    <w:rsid w:val="0093335D"/>
    <w:rsid w:val="0093613E"/>
    <w:rsid w:val="00943026"/>
    <w:rsid w:val="00966B81"/>
    <w:rsid w:val="009A5CF0"/>
    <w:rsid w:val="009C5C08"/>
    <w:rsid w:val="009C7720"/>
    <w:rsid w:val="00A23AFA"/>
    <w:rsid w:val="00A31B3E"/>
    <w:rsid w:val="00A41D5D"/>
    <w:rsid w:val="00A45ACF"/>
    <w:rsid w:val="00A532F3"/>
    <w:rsid w:val="00A8489E"/>
    <w:rsid w:val="00AB02A7"/>
    <w:rsid w:val="00AB789B"/>
    <w:rsid w:val="00AC29F3"/>
    <w:rsid w:val="00AD70C8"/>
    <w:rsid w:val="00B231E5"/>
    <w:rsid w:val="00C02B87"/>
    <w:rsid w:val="00C17626"/>
    <w:rsid w:val="00C4086D"/>
    <w:rsid w:val="00C42D51"/>
    <w:rsid w:val="00CA1896"/>
    <w:rsid w:val="00CB5B28"/>
    <w:rsid w:val="00CF5371"/>
    <w:rsid w:val="00D0323A"/>
    <w:rsid w:val="00D0559F"/>
    <w:rsid w:val="00D077E9"/>
    <w:rsid w:val="00D42CB7"/>
    <w:rsid w:val="00D5413D"/>
    <w:rsid w:val="00D570A9"/>
    <w:rsid w:val="00D669E5"/>
    <w:rsid w:val="00D70D02"/>
    <w:rsid w:val="00D770C7"/>
    <w:rsid w:val="00D86945"/>
    <w:rsid w:val="00D90290"/>
    <w:rsid w:val="00DA27EA"/>
    <w:rsid w:val="00DD152F"/>
    <w:rsid w:val="00DE213F"/>
    <w:rsid w:val="00DF027C"/>
    <w:rsid w:val="00E00A32"/>
    <w:rsid w:val="00E22ACD"/>
    <w:rsid w:val="00E620B0"/>
    <w:rsid w:val="00E81B40"/>
    <w:rsid w:val="00ED7DBF"/>
    <w:rsid w:val="00EF555B"/>
    <w:rsid w:val="00F027BB"/>
    <w:rsid w:val="00F11DCF"/>
    <w:rsid w:val="00F162EA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BC5D43"/>
  <w15:docId w15:val="{0A7A2250-2A34-440E-B649-7CFEED9C1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73272"/>
    <w:pPr>
      <w:spacing w:after="160" w:line="256" w:lineRule="auto"/>
    </w:pPr>
    <w:rPr>
      <w:sz w:val="22"/>
      <w:szCs w:val="22"/>
    </w:rPr>
  </w:style>
  <w:style w:type="paragraph" w:styleId="Ttulo1">
    <w:name w:val="heading 1"/>
    <w:basedOn w:val="Normal"/>
    <w:link w:val="Ttulo1Carter"/>
    <w:uiPriority w:val="4"/>
    <w:qFormat/>
    <w:rsid w:val="00D077E9"/>
    <w:pPr>
      <w:keepNext/>
      <w:spacing w:before="240" w:after="60" w:line="276" w:lineRule="auto"/>
      <w:outlineLvl w:val="0"/>
    </w:pPr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te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color w:val="082A75" w:themeColor="text2"/>
      <w:sz w:val="3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pPr>
      <w:spacing w:after="0" w:line="276" w:lineRule="auto"/>
    </w:pPr>
    <w:rPr>
      <w:rFonts w:ascii="Tahoma" w:eastAsiaTheme="minorEastAsia" w:hAnsi="Tahoma" w:cs="Tahoma"/>
      <w:b/>
      <w:color w:val="082A75" w:themeColor="text2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te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character" w:customStyle="1" w:styleId="TtuloCarter">
    <w:name w:val="Título Caráter"/>
    <w:basedOn w:val="Tipodeletrapredefinidodopargrafo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ter"/>
    <w:uiPriority w:val="2"/>
    <w:qFormat/>
    <w:rsid w:val="00D86945"/>
    <w:pPr>
      <w:framePr w:hSpace="180" w:wrap="around" w:vAnchor="text" w:hAnchor="margin" w:y="1167"/>
      <w:spacing w:after="0" w:line="276" w:lineRule="auto"/>
    </w:pPr>
    <w:rPr>
      <w:rFonts w:eastAsiaTheme="minorEastAsia"/>
      <w:caps/>
      <w:color w:val="082A75" w:themeColor="text2"/>
      <w:spacing w:val="20"/>
      <w:sz w:val="32"/>
    </w:rPr>
  </w:style>
  <w:style w:type="character" w:customStyle="1" w:styleId="SubttuloCarter">
    <w:name w:val="Subtítulo Caráter"/>
    <w:basedOn w:val="Tipodeletrapredefinidodopargrafo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ter">
    <w:name w:val="Título 1 Caráter"/>
    <w:basedOn w:val="Tipodeletrapredefinidodopargrafo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Cabealho">
    <w:name w:val="header"/>
    <w:basedOn w:val="Normal"/>
    <w:link w:val="CabealhoCarter"/>
    <w:uiPriority w:val="8"/>
    <w:unhideWhenUsed/>
    <w:rsid w:val="005037F0"/>
    <w:pPr>
      <w:spacing w:after="0" w:line="276" w:lineRule="auto"/>
    </w:pPr>
    <w:rPr>
      <w:rFonts w:eastAsiaTheme="minorEastAsia"/>
      <w:b/>
      <w:color w:val="082A75" w:themeColor="text2"/>
      <w:sz w:val="28"/>
    </w:rPr>
  </w:style>
  <w:style w:type="character" w:customStyle="1" w:styleId="CabealhoCarter">
    <w:name w:val="Cabeçalho Caráter"/>
    <w:basedOn w:val="Tipodeletrapredefinidodopargrafo"/>
    <w:link w:val="Cabealho"/>
    <w:uiPriority w:val="8"/>
    <w:rsid w:val="0093335D"/>
  </w:style>
  <w:style w:type="paragraph" w:styleId="Rodap">
    <w:name w:val="footer"/>
    <w:basedOn w:val="Normal"/>
    <w:link w:val="RodapCarter"/>
    <w:uiPriority w:val="99"/>
    <w:unhideWhenUsed/>
    <w:rsid w:val="005037F0"/>
    <w:pPr>
      <w:spacing w:after="0" w:line="276" w:lineRule="auto"/>
    </w:pPr>
    <w:rPr>
      <w:rFonts w:eastAsiaTheme="minorEastAsia"/>
      <w:b/>
      <w:color w:val="082A75" w:themeColor="text2"/>
      <w:sz w:val="28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5037F0"/>
    <w:rPr>
      <w:sz w:val="24"/>
      <w:szCs w:val="24"/>
    </w:rPr>
  </w:style>
  <w:style w:type="paragraph" w:customStyle="1" w:styleId="Nome">
    <w:name w:val="Nome"/>
    <w:basedOn w:val="Normal"/>
    <w:uiPriority w:val="3"/>
    <w:qFormat/>
    <w:rsid w:val="00B231E5"/>
    <w:pPr>
      <w:spacing w:after="0" w:line="240" w:lineRule="auto"/>
      <w:jc w:val="right"/>
    </w:pPr>
    <w:rPr>
      <w:rFonts w:eastAsiaTheme="minorEastAsia"/>
      <w:b/>
      <w:color w:val="082A75" w:themeColor="text2"/>
      <w:sz w:val="28"/>
    </w:rPr>
  </w:style>
  <w:style w:type="character" w:customStyle="1" w:styleId="Ttulo2Carter">
    <w:name w:val="Título 2 Caráter"/>
    <w:basedOn w:val="Tipodeletrapredefinidodopargrafo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elacomGrelha">
    <w:name w:val="Table Grid"/>
    <w:basedOn w:val="Tabe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MarcadordePosio">
    <w:name w:val="Placeholder Text"/>
    <w:basedOn w:val="Tipodeletrapredefinidodopargrafo"/>
    <w:uiPriority w:val="99"/>
    <w:unhideWhenUsed/>
    <w:rsid w:val="00D86945"/>
    <w:rPr>
      <w:color w:val="808080"/>
    </w:rPr>
  </w:style>
  <w:style w:type="paragraph" w:customStyle="1" w:styleId="Contedos">
    <w:name w:val="Conteúdos"/>
    <w:basedOn w:val="Normal"/>
    <w:link w:val="CarterdeContedos"/>
    <w:qFormat/>
    <w:rsid w:val="00DF027C"/>
    <w:pPr>
      <w:spacing w:after="0" w:line="276" w:lineRule="auto"/>
    </w:pPr>
    <w:rPr>
      <w:rFonts w:eastAsiaTheme="minorEastAsia"/>
      <w:color w:val="082A75" w:themeColor="text2"/>
      <w:sz w:val="28"/>
    </w:rPr>
  </w:style>
  <w:style w:type="paragraph" w:customStyle="1" w:styleId="Textodenfase">
    <w:name w:val="Texto de Ênfase"/>
    <w:basedOn w:val="Normal"/>
    <w:link w:val="CarterdeTextodenfase"/>
    <w:qFormat/>
    <w:rsid w:val="00DF027C"/>
    <w:pPr>
      <w:spacing w:after="0" w:line="276" w:lineRule="auto"/>
    </w:pPr>
    <w:rPr>
      <w:rFonts w:eastAsiaTheme="minorEastAsia"/>
      <w:b/>
      <w:color w:val="082A75" w:themeColor="text2"/>
      <w:sz w:val="28"/>
    </w:rPr>
  </w:style>
  <w:style w:type="character" w:customStyle="1" w:styleId="CarterdeContedos">
    <w:name w:val="Caráter de Conteúdos"/>
    <w:basedOn w:val="Tipodeletrapredefinidodopargrafo"/>
    <w:link w:val="Contedos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terdeTextodenfase">
    <w:name w:val="Caráter de Texto de Ênfase"/>
    <w:basedOn w:val="Tipodeletrapredefinidodopargrafo"/>
    <w:link w:val="Textodenfase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argrafodaLista">
    <w:name w:val="List Paragraph"/>
    <w:basedOn w:val="Normal"/>
    <w:uiPriority w:val="34"/>
    <w:unhideWhenUsed/>
    <w:qFormat/>
    <w:rsid w:val="003A315C"/>
    <w:pPr>
      <w:spacing w:after="0" w:line="276" w:lineRule="auto"/>
      <w:ind w:left="720"/>
      <w:contextualSpacing/>
    </w:pPr>
    <w:rPr>
      <w:rFonts w:eastAsiaTheme="minorEastAsia"/>
      <w:b/>
      <w:color w:val="082A75" w:themeColor="text2"/>
      <w:sz w:val="28"/>
    </w:rPr>
  </w:style>
  <w:style w:type="paragraph" w:styleId="NormalWeb">
    <w:name w:val="Normal (Web)"/>
    <w:basedOn w:val="Normal"/>
    <w:uiPriority w:val="99"/>
    <w:semiHidden/>
    <w:unhideWhenUsed/>
    <w:rsid w:val="009A5C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Forte">
    <w:name w:val="Strong"/>
    <w:basedOn w:val="Tipodeletrapredefinidodopargrafo"/>
    <w:uiPriority w:val="22"/>
    <w:qFormat/>
    <w:rsid w:val="009A5CF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28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tim\AppData\Local\Packages\Microsoft.Office.Desktop_8wekyb3d8bbwe\LocalCache\Roaming\Microsoft\Templates\Relat&#243;rio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669934C3AC948CFA4A6D74726E4C5D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8A8A822-FED0-40DA-A9C0-97117EC038C2}"/>
      </w:docPartPr>
      <w:docPartBody>
        <w:p w:rsidR="00CB5385" w:rsidRDefault="003647E4">
          <w:pPr>
            <w:pStyle w:val="0669934C3AC948CFA4A6D74726E4C5DE"/>
          </w:pPr>
          <w:r w:rsidRPr="00D86945">
            <w:rPr>
              <w:rStyle w:val="SubttuloCarter"/>
              <w:b/>
              <w:lang w:bidi="pt-PT"/>
            </w:rPr>
            <w:fldChar w:fldCharType="begin"/>
          </w:r>
          <w:r w:rsidRPr="00D86945">
            <w:rPr>
              <w:rStyle w:val="SubttuloCarter"/>
              <w:lang w:bidi="pt-PT"/>
            </w:rPr>
            <w:instrText xml:space="preserve"> DATE  \@ "MMMM d"  \* MERGEFORMAT </w:instrText>
          </w:r>
          <w:r w:rsidRPr="00D86945">
            <w:rPr>
              <w:rStyle w:val="SubttuloCarter"/>
              <w:b/>
              <w:lang w:bidi="pt-PT"/>
            </w:rPr>
            <w:fldChar w:fldCharType="separate"/>
          </w:r>
          <w:r>
            <w:rPr>
              <w:rStyle w:val="SubttuloCarter"/>
              <w:lang w:bidi="pt-PT"/>
            </w:rPr>
            <w:t>outubro 15</w:t>
          </w:r>
          <w:r w:rsidRPr="00D86945">
            <w:rPr>
              <w:rStyle w:val="SubttuloCarter"/>
              <w:b/>
              <w:lang w:bidi="pt-PT"/>
            </w:rPr>
            <w:fldChar w:fldCharType="end"/>
          </w:r>
        </w:p>
      </w:docPartBody>
    </w:docPart>
    <w:docPart>
      <w:docPartPr>
        <w:name w:val="3418ADEF26DC498EA234B8BF59182B0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6EEF310-A734-4449-A358-253257A9348A}"/>
      </w:docPartPr>
      <w:docPartBody>
        <w:p w:rsidR="00CB5385" w:rsidRDefault="003647E4">
          <w:pPr>
            <w:pStyle w:val="3418ADEF26DC498EA234B8BF59182B08"/>
          </w:pPr>
          <w:r>
            <w:rPr>
              <w:lang w:bidi="pt-PT"/>
            </w:rPr>
            <w:t>NOME DA EMPRESA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Century Schoolbook">
    <w:altName w:val="Century Schoolbook"/>
    <w:charset w:val="00"/>
    <w:family w:val="roman"/>
    <w:pitch w:val="variable"/>
    <w:sig w:usb0="00000287" w:usb1="00000000" w:usb2="00000000" w:usb3="00000000" w:csb0="0000009F" w:csb1="00000000"/>
  </w:font>
  <w:font w:name="Agency FB"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7E4"/>
    <w:rsid w:val="003647E4"/>
    <w:rsid w:val="00CB5385"/>
    <w:rsid w:val="00EB2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link w:val="SubttuloCarte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ter">
    <w:name w:val="Subtítulo Caráter"/>
    <w:basedOn w:val="Tipodeletrapredefinidodopargrafo"/>
    <w:link w:val="Subttu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0669934C3AC948CFA4A6D74726E4C5DE">
    <w:name w:val="0669934C3AC948CFA4A6D74726E4C5DE"/>
  </w:style>
  <w:style w:type="paragraph" w:customStyle="1" w:styleId="3418ADEF26DC498EA234B8BF59182B08">
    <w:name w:val="3418ADEF26DC498EA234B8BF59182B08"/>
  </w:style>
  <w:style w:type="paragraph" w:customStyle="1" w:styleId="D5A47AC292914CC7BB4BC190BBDF1FDA">
    <w:name w:val="D5A47AC292914CC7BB4BC190BBDF1FDA"/>
  </w:style>
  <w:style w:type="paragraph" w:customStyle="1" w:styleId="73E8CB049D104230846F5F5B9D9A3082">
    <w:name w:val="73E8CB049D104230846F5F5B9D9A3082"/>
  </w:style>
  <w:style w:type="paragraph" w:customStyle="1" w:styleId="B913BCFD4ABF444AB1BB958DCC3C32BF">
    <w:name w:val="B913BCFD4ABF444AB1BB958DCC3C32BF"/>
  </w:style>
  <w:style w:type="paragraph" w:customStyle="1" w:styleId="9353000E73F84F16AE447BCE456F53B1">
    <w:name w:val="9353000E73F84F16AE447BCE456F53B1"/>
  </w:style>
  <w:style w:type="paragraph" w:customStyle="1" w:styleId="B9B47521A7FA49D6880EA5074D1465F3">
    <w:name w:val="B9B47521A7FA49D6880EA5074D1465F3"/>
  </w:style>
  <w:style w:type="paragraph" w:customStyle="1" w:styleId="12F9E852F1C94FF8B2518BE94B6E7C90">
    <w:name w:val="12F9E852F1C94FF8B2518BE94B6E7C9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
José Guerra
Martim Silva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</Template>
  <TotalTime>207</TotalTime>
  <Pages>7</Pages>
  <Words>70</Words>
  <Characters>380</Characters>
  <Application>Microsoft Office Word</Application>
  <DocSecurity>0</DocSecurity>
  <Lines>3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Martim</dc:creator>
  <cp:keywords/>
  <cp:lastModifiedBy>Martim Pinto da Silva</cp:lastModifiedBy>
  <cp:revision>2</cp:revision>
  <cp:lastPrinted>2006-08-01T17:47:00Z</cp:lastPrinted>
  <dcterms:created xsi:type="dcterms:W3CDTF">2019-10-15T16:01:00Z</dcterms:created>
  <dcterms:modified xsi:type="dcterms:W3CDTF">2019-10-19T09:10:00Z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