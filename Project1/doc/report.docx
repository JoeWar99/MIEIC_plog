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8ED532" w14:textId="3C9095B0" w:rsidR="00422D8E" w:rsidRDefault="00365FC5">
      <w:pPr>
        <w:spacing w:after="200" w:line="276" w:lineRule="auto"/>
      </w:pPr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536ADAB5" wp14:editId="4343807F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616200" cy="14020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7DA2D" w14:textId="11CB6738" w:rsidR="00422D8E" w:rsidRPr="00365FC5" w:rsidRDefault="00365FC5" w:rsidP="00365FC5">
      <w:pPr>
        <w:spacing w:after="200" w:line="276" w:lineRule="auto"/>
        <w:jc w:val="center"/>
        <w:rPr>
          <w:sz w:val="14"/>
        </w:rPr>
      </w:pPr>
      <w:r>
        <w:rPr>
          <w:rFonts w:ascii="Bahnschrift" w:hAnsi="Bahnschrift"/>
          <w:noProof/>
          <w:sz w:val="36"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16F466" wp14:editId="3CE5AF40">
                <wp:simplePos x="0" y="0"/>
                <wp:positionH relativeFrom="column">
                  <wp:posOffset>3749040</wp:posOffset>
                </wp:positionH>
                <wp:positionV relativeFrom="paragraph">
                  <wp:posOffset>6350</wp:posOffset>
                </wp:positionV>
                <wp:extent cx="2641600" cy="711200"/>
                <wp:effectExtent l="0" t="0" r="635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039F2" w14:textId="77777777" w:rsidR="00365FC5" w:rsidRPr="00365FC5" w:rsidRDefault="00365FC5" w:rsidP="00365FC5">
                            <w:pPr>
                              <w:spacing w:after="200" w:line="276" w:lineRule="auto"/>
                              <w:jc w:val="center"/>
                              <w:rPr>
                                <w:sz w:val="10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PLOG 2019/2020 – Trabalho 1</w:t>
                            </w:r>
                          </w:p>
                          <w:p w14:paraId="3E10C53B" w14:textId="77777777" w:rsidR="00365FC5" w:rsidRDefault="00365F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16F466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295.2pt;margin-top:.5pt;width:208pt;height:5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" fillcolor="white [3201]" stroked="f" strokeweight=".5pt">
                <v:textbox>
                  <w:txbxContent>
                    <w:p w14:paraId="7E9039F2" w14:textId="77777777" w:rsidR="00365FC5" w:rsidRPr="00365FC5" w:rsidRDefault="00365FC5" w:rsidP="00365FC5">
                      <w:pPr>
                        <w:spacing w:after="200" w:line="276" w:lineRule="auto"/>
                        <w:jc w:val="center"/>
                        <w:rPr>
                          <w:sz w:val="10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PLOG 2019/2020 – Trabalho 1</w:t>
                      </w:r>
                    </w:p>
                    <w:p w14:paraId="3E10C53B" w14:textId="77777777" w:rsidR="00365FC5" w:rsidRDefault="00365FC5"/>
                  </w:txbxContent>
                </v:textbox>
              </v:shape>
            </w:pict>
          </mc:Fallback>
        </mc:AlternateContent>
      </w:r>
      <w:r>
        <w:rPr>
          <w:rFonts w:ascii="Bahnschrift" w:hAnsi="Bahnschrift"/>
          <w:sz w:val="36"/>
        </w:rPr>
        <w:t xml:space="preserve">             </w:t>
      </w:r>
    </w:p>
    <w:p w14:paraId="3AD9F100" w14:textId="6D76F32D" w:rsidR="00422D8E" w:rsidRDefault="00422D8E" w:rsidP="00422D8E">
      <w:pPr>
        <w:spacing w:after="200" w:line="276" w:lineRule="auto"/>
        <w:jc w:val="center"/>
      </w:pPr>
    </w:p>
    <w:p w14:paraId="55FF6231" w14:textId="4EF61184" w:rsidR="00422D8E" w:rsidRDefault="00422D8E" w:rsidP="00422D8E">
      <w:pPr>
        <w:spacing w:after="200" w:line="276" w:lineRule="auto"/>
        <w:jc w:val="center"/>
      </w:pPr>
    </w:p>
    <w:p w14:paraId="4166DFCC" w14:textId="6B3BFF03" w:rsidR="00422D8E" w:rsidRDefault="00422D8E" w:rsidP="00422D8E">
      <w:pPr>
        <w:spacing w:after="200" w:line="276" w:lineRule="auto"/>
        <w:jc w:val="center"/>
      </w:pPr>
    </w:p>
    <w:p w14:paraId="22A46177" w14:textId="77777777" w:rsidR="00422D8E" w:rsidRDefault="00422D8E" w:rsidP="00422D8E">
      <w:pPr>
        <w:spacing w:after="200" w:line="276" w:lineRule="auto"/>
        <w:jc w:val="center"/>
      </w:pPr>
    </w:p>
    <w:p w14:paraId="173BC93B" w14:textId="77777777" w:rsidR="00422D8E" w:rsidRDefault="00422D8E" w:rsidP="00422D8E">
      <w:pPr>
        <w:spacing w:after="200" w:line="276" w:lineRule="auto"/>
        <w:jc w:val="center"/>
      </w:pPr>
    </w:p>
    <w:p w14:paraId="5E555871" w14:textId="06E0A99F" w:rsidR="00422D8E" w:rsidRPr="00365FC5" w:rsidRDefault="00422D8E" w:rsidP="00365FC5">
      <w:pPr>
        <w:spacing w:after="200" w:line="276" w:lineRule="auto"/>
        <w:ind w:left="2160" w:firstLine="720"/>
        <w:rPr>
          <w:rFonts w:ascii="Bahnschrift" w:hAnsi="Bahnschrift"/>
          <w:sz w:val="96"/>
        </w:rPr>
      </w:pPr>
      <w:r w:rsidRPr="00365FC5">
        <w:rPr>
          <w:rFonts w:ascii="Bahnschrift" w:hAnsi="Bahnschrift"/>
          <w:sz w:val="96"/>
        </w:rPr>
        <w:t>Asterismo</w:t>
      </w:r>
    </w:p>
    <w:p w14:paraId="7EB1D9D8" w14:textId="56874FD7" w:rsidR="00422D8E" w:rsidRDefault="00422D8E" w:rsidP="00422D8E">
      <w:pPr>
        <w:spacing w:after="200" w:line="276" w:lineRule="auto"/>
        <w:jc w:val="center"/>
        <w:rPr>
          <w:rFonts w:ascii="Bahnschrift" w:hAnsi="Bahnschrift"/>
          <w:sz w:val="52"/>
        </w:rPr>
      </w:pPr>
      <w:r w:rsidRPr="00365FC5">
        <w:rPr>
          <w:rFonts w:ascii="Bahnschrift" w:hAnsi="Bahnschrift"/>
          <w:sz w:val="52"/>
        </w:rPr>
        <w:t>Relatório Intercalar</w:t>
      </w:r>
    </w:p>
    <w:p w14:paraId="66FA2DBD" w14:textId="47129F82" w:rsidR="00365FC5" w:rsidRPr="00365FC5" w:rsidRDefault="00365FC5" w:rsidP="00422D8E">
      <w:pPr>
        <w:spacing w:after="200" w:line="276" w:lineRule="auto"/>
        <w:jc w:val="center"/>
        <w:rPr>
          <w:rFonts w:ascii="Bahnschrift" w:hAnsi="Bahnschrift"/>
          <w:sz w:val="28"/>
        </w:rPr>
      </w:pPr>
      <w:r w:rsidRPr="00365FC5">
        <w:rPr>
          <w:rFonts w:ascii="Bahnschrift" w:hAnsi="Bahnschrift"/>
          <w:sz w:val="28"/>
        </w:rPr>
        <w:t>(20 de outubro de 2019)</w:t>
      </w:r>
    </w:p>
    <w:p w14:paraId="0B2ECC48" w14:textId="51E8A536" w:rsidR="00422D8E" w:rsidRDefault="00365FC5">
      <w:pPr>
        <w:spacing w:after="200" w:line="276" w:lineRule="auto"/>
      </w:pPr>
      <w:r>
        <w:rPr>
          <w:noProof/>
          <w:lang w:eastAsia="pt-PT"/>
        </w:rPr>
        <w:drawing>
          <wp:anchor distT="0" distB="0" distL="114300" distR="114300" simplePos="0" relativeHeight="251687936" behindDoc="0" locked="0" layoutInCell="1" allowOverlap="1" wp14:anchorId="7066F4A9" wp14:editId="44DA1885">
            <wp:simplePos x="0" y="0"/>
            <wp:positionH relativeFrom="margin">
              <wp:posOffset>1714500</wp:posOffset>
            </wp:positionH>
            <wp:positionV relativeFrom="paragraph">
              <wp:posOffset>98425</wp:posOffset>
            </wp:positionV>
            <wp:extent cx="3019425" cy="246316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FA8D8" w14:textId="46099ADA" w:rsidR="00422D8E" w:rsidRDefault="00422D8E">
      <w:pPr>
        <w:spacing w:after="200" w:line="276" w:lineRule="auto"/>
      </w:pPr>
    </w:p>
    <w:p w14:paraId="79DD3344" w14:textId="241D9835" w:rsidR="00422D8E" w:rsidRDefault="00422D8E">
      <w:pPr>
        <w:spacing w:after="200" w:line="276" w:lineRule="auto"/>
      </w:pPr>
    </w:p>
    <w:p w14:paraId="3604BEE0" w14:textId="77777777" w:rsidR="00422D8E" w:rsidRDefault="00422D8E">
      <w:pPr>
        <w:spacing w:after="200" w:line="276" w:lineRule="auto"/>
      </w:pPr>
    </w:p>
    <w:p w14:paraId="411E8484" w14:textId="3419DEB5" w:rsidR="00365FC5" w:rsidRDefault="00365FC5">
      <w:pPr>
        <w:spacing w:after="200" w:line="276" w:lineRule="auto"/>
      </w:pPr>
    </w:p>
    <w:p w14:paraId="6F1B64EC" w14:textId="77777777" w:rsidR="00422D8E" w:rsidRDefault="00422D8E">
      <w:pPr>
        <w:spacing w:after="200" w:line="276" w:lineRule="auto"/>
      </w:pPr>
    </w:p>
    <w:p w14:paraId="08FBB1DE" w14:textId="77777777" w:rsidR="00422D8E" w:rsidRDefault="00422D8E">
      <w:pPr>
        <w:spacing w:after="200" w:line="276" w:lineRule="auto"/>
      </w:pPr>
    </w:p>
    <w:p w14:paraId="3AE33624" w14:textId="26DFE6A6" w:rsidR="00422D8E" w:rsidRDefault="00422D8E">
      <w:pPr>
        <w:spacing w:after="200" w:line="276" w:lineRule="auto"/>
      </w:pPr>
    </w:p>
    <w:p w14:paraId="39A0C82A" w14:textId="4A4F1217" w:rsidR="00422D8E" w:rsidRDefault="00422D8E">
      <w:pPr>
        <w:spacing w:after="200" w:line="276" w:lineRule="auto"/>
      </w:pPr>
    </w:p>
    <w:p w14:paraId="682BB8DD" w14:textId="19537717" w:rsidR="00422D8E" w:rsidRDefault="00422D8E">
      <w:pPr>
        <w:spacing w:after="200" w:line="276" w:lineRule="auto"/>
      </w:pPr>
    </w:p>
    <w:p w14:paraId="705FECAB" w14:textId="72E3E131" w:rsidR="00422D8E" w:rsidRDefault="00422D8E">
      <w:pPr>
        <w:spacing w:after="200" w:line="276" w:lineRule="auto"/>
      </w:pPr>
    </w:p>
    <w:p w14:paraId="2B075C06" w14:textId="356EF2E7" w:rsidR="00422D8E" w:rsidRDefault="00422D8E">
      <w:pPr>
        <w:spacing w:after="200" w:line="276" w:lineRule="auto"/>
      </w:pPr>
    </w:p>
    <w:p w14:paraId="100E7F14" w14:textId="05DBC350" w:rsidR="00365FC5" w:rsidRDefault="00365FC5" w:rsidP="00923C25">
      <w:pPr>
        <w:spacing w:after="200"/>
        <w:rPr>
          <w:lang w:bidi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8406FE" wp14:editId="4A9C3DC3">
                <wp:simplePos x="0" y="0"/>
                <wp:positionH relativeFrom="margin">
                  <wp:align>right</wp:align>
                </wp:positionH>
                <wp:positionV relativeFrom="paragraph">
                  <wp:posOffset>205105</wp:posOffset>
                </wp:positionV>
                <wp:extent cx="6375400" cy="952500"/>
                <wp:effectExtent l="0" t="0" r="635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01C79" w14:textId="34FA9921" w:rsidR="00365FC5" w:rsidRDefault="00365FC5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José António Barbosa Fonseca Guerra</w:t>
                            </w:r>
                            <w:r w:rsidRPr="00422D8E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 xml:space="preserve">                                          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up201706421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03E18808" w14:textId="775A7D4D" w:rsidR="00422D8E" w:rsidRPr="00422D8E" w:rsidRDefault="00422D8E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 xml:space="preserve">Martim Pinto da Silva                                                                           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up201705205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786C5B96" w14:textId="77777777" w:rsidR="00422D8E" w:rsidRDefault="00422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06FE" id="Caixa de texto 2" o:spid="_x0000_s1027" type="#_x0000_t202" style="position:absolute;margin-left:450.8pt;margin-top:16.15pt;width:502pt;height: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" fillcolor="white [3201]" stroked="f" strokeweight=".5pt">
                <v:textbox>
                  <w:txbxContent>
                    <w:p w14:paraId="32F01C79" w14:textId="34FA9921" w:rsidR="00365FC5" w:rsidRDefault="00365FC5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José António Barbosa Fonseca Guerra</w:t>
                      </w:r>
                      <w:r w:rsidRPr="00422D8E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 xml:space="preserve">                                           </w:t>
                      </w:r>
                      <w:r w:rsidRPr="00422D8E">
                        <w:rPr>
                          <w:b/>
                          <w:sz w:val="28"/>
                        </w:rPr>
                        <w:t>up201706421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03E18808" w14:textId="775A7D4D" w:rsidR="00422D8E" w:rsidRPr="00422D8E" w:rsidRDefault="00422D8E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 xml:space="preserve">Martim Pinto da Silva                                                                            </w:t>
                      </w:r>
                      <w:r w:rsidRPr="00422D8E">
                        <w:rPr>
                          <w:b/>
                          <w:sz w:val="28"/>
                        </w:rPr>
                        <w:t>up201705205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786C5B96" w14:textId="77777777" w:rsidR="00422D8E" w:rsidRDefault="00422D8E"/>
                  </w:txbxContent>
                </v:textbox>
                <w10:wrap anchorx="margin"/>
              </v:shape>
            </w:pict>
          </mc:Fallback>
        </mc:AlternateContent>
      </w:r>
    </w:p>
    <w:p w14:paraId="5E2A27A9" w14:textId="7D56CBF7" w:rsidR="00365FC5" w:rsidRPr="00365FC5" w:rsidRDefault="00365FC5" w:rsidP="00365FC5">
      <w:pPr>
        <w:rPr>
          <w:lang w:bidi="pt-PT"/>
        </w:rPr>
      </w:pPr>
    </w:p>
    <w:p w14:paraId="0CE57D4D" w14:textId="2495E19A" w:rsidR="007D60A8" w:rsidRPr="00365FC5" w:rsidRDefault="007D60A8" w:rsidP="00365FC5">
      <w:pPr>
        <w:jc w:val="center"/>
        <w:rPr>
          <w:lang w:bidi="pt-PT"/>
        </w:rPr>
      </w:pPr>
    </w:p>
    <w:p w14:paraId="471201F4" w14:textId="77777777" w:rsidR="00D077E9" w:rsidRPr="003A315C" w:rsidRDefault="003A315C" w:rsidP="00D077E9">
      <w:pPr>
        <w:pStyle w:val="Cabealho1"/>
        <w:rPr>
          <w:sz w:val="72"/>
          <w:szCs w:val="40"/>
          <w:lang w:bidi="pt-PT"/>
        </w:rPr>
      </w:pPr>
      <w:r w:rsidRPr="003A315C">
        <w:rPr>
          <w:sz w:val="72"/>
          <w:szCs w:val="40"/>
          <w:lang w:bidi="pt-PT"/>
        </w:rPr>
        <w:lastRenderedPageBreak/>
        <w:t>Índice</w:t>
      </w:r>
    </w:p>
    <w:p w14:paraId="18E1B679" w14:textId="77777777" w:rsidR="003A315C" w:rsidRDefault="003A315C" w:rsidP="00D077E9">
      <w:pPr>
        <w:pStyle w:val="Cabealho1"/>
      </w:pPr>
    </w:p>
    <w:p w14:paraId="262208B7" w14:textId="75ED440F" w:rsidR="00AB02A7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Asterismo</w:t>
      </w:r>
      <w:r>
        <w:rPr>
          <w:sz w:val="40"/>
          <w:szCs w:val="32"/>
        </w:rPr>
        <w:t xml:space="preserve"> ……………………………………………………………</w:t>
      </w:r>
      <w:r w:rsidR="002052EF">
        <w:rPr>
          <w:sz w:val="40"/>
          <w:szCs w:val="32"/>
        </w:rPr>
        <w:t xml:space="preserve">  </w:t>
      </w:r>
      <w:r w:rsidR="00365FC5">
        <w:rPr>
          <w:sz w:val="40"/>
          <w:szCs w:val="32"/>
        </w:rPr>
        <w:t>3</w:t>
      </w:r>
      <w:r w:rsidR="003D1E75">
        <w:rPr>
          <w:sz w:val="40"/>
          <w:szCs w:val="32"/>
        </w:rPr>
        <w:t>,</w:t>
      </w:r>
      <w:r w:rsidR="00365FC5">
        <w:rPr>
          <w:sz w:val="40"/>
          <w:szCs w:val="32"/>
        </w:rPr>
        <w:t>4</w:t>
      </w:r>
    </w:p>
    <w:p w14:paraId="02B51646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78241AF9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</w:p>
    <w:p w14:paraId="1C2BAE5C" w14:textId="60EA3FA2"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Representação interna do estado do jogo</w:t>
      </w:r>
      <w:r w:rsidR="002766BB">
        <w:rPr>
          <w:sz w:val="40"/>
          <w:szCs w:val="32"/>
        </w:rPr>
        <w:t xml:space="preserve"> ..…………</w:t>
      </w:r>
      <w:r w:rsidR="00365FC5">
        <w:rPr>
          <w:sz w:val="40"/>
          <w:szCs w:val="32"/>
        </w:rPr>
        <w:t>5</w:t>
      </w:r>
      <w:r w:rsidR="002766BB">
        <w:rPr>
          <w:sz w:val="40"/>
          <w:szCs w:val="32"/>
        </w:rPr>
        <w:t>,6,7</w:t>
      </w:r>
    </w:p>
    <w:p w14:paraId="52CCB931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</w:p>
    <w:p w14:paraId="12E9685E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  <w:r>
        <w:rPr>
          <w:sz w:val="40"/>
          <w:szCs w:val="32"/>
        </w:rPr>
        <w:t xml:space="preserve"> </w:t>
      </w:r>
    </w:p>
    <w:p w14:paraId="1F559047" w14:textId="5B1BE2BF" w:rsid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Visualização do tabuleiro</w:t>
      </w:r>
      <w:r>
        <w:rPr>
          <w:sz w:val="40"/>
          <w:szCs w:val="32"/>
        </w:rPr>
        <w:t xml:space="preserve"> …………………………………</w:t>
      </w:r>
      <w:r w:rsidR="002766BB">
        <w:rPr>
          <w:sz w:val="40"/>
          <w:szCs w:val="32"/>
        </w:rPr>
        <w:t>…..8</w:t>
      </w:r>
    </w:p>
    <w:p w14:paraId="308CBB20" w14:textId="77777777" w:rsidR="003A315C" w:rsidRDefault="003A315C" w:rsidP="003A315C">
      <w:pPr>
        <w:rPr>
          <w:sz w:val="40"/>
          <w:szCs w:val="32"/>
        </w:rPr>
      </w:pPr>
      <w:bookmarkStart w:id="0" w:name="_GoBack"/>
      <w:bookmarkEnd w:id="0"/>
    </w:p>
    <w:p w14:paraId="21F39178" w14:textId="77777777" w:rsidR="003A315C" w:rsidRDefault="003A315C" w:rsidP="003A315C">
      <w:pPr>
        <w:rPr>
          <w:sz w:val="40"/>
          <w:szCs w:val="32"/>
        </w:rPr>
      </w:pPr>
    </w:p>
    <w:p w14:paraId="18207014" w14:textId="55B1057D"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Predicados ……………………………………………………………</w:t>
      </w:r>
      <w:r w:rsidR="002766BB">
        <w:rPr>
          <w:sz w:val="40"/>
          <w:szCs w:val="32"/>
        </w:rPr>
        <w:t>9</w:t>
      </w:r>
    </w:p>
    <w:p w14:paraId="2F786DAF" w14:textId="77777777" w:rsidR="003A315C" w:rsidRPr="003A315C" w:rsidRDefault="003A315C" w:rsidP="003A315C">
      <w:pPr>
        <w:rPr>
          <w:sz w:val="40"/>
          <w:szCs w:val="32"/>
        </w:rPr>
      </w:pPr>
    </w:p>
    <w:p w14:paraId="3A1491D0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422ABE17" w14:textId="77777777" w:rsidR="003A315C" w:rsidRDefault="003A315C">
      <w:pPr>
        <w:spacing w:after="200"/>
        <w:rPr>
          <w:sz w:val="40"/>
          <w:szCs w:val="32"/>
        </w:rPr>
      </w:pPr>
      <w:r>
        <w:rPr>
          <w:sz w:val="40"/>
          <w:szCs w:val="32"/>
        </w:rPr>
        <w:br w:type="page"/>
      </w:r>
    </w:p>
    <w:p w14:paraId="7CCB56E9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1FD231B1" w14:textId="3C574F2E" w:rsidR="003A315C" w:rsidRPr="00365FC5" w:rsidRDefault="003A315C" w:rsidP="003A315C">
      <w:pPr>
        <w:pStyle w:val="Cabealho1"/>
        <w:rPr>
          <w:szCs w:val="40"/>
          <w:lang w:bidi="pt-PT"/>
        </w:rPr>
      </w:pPr>
      <w:r w:rsidRPr="00365FC5">
        <w:rPr>
          <w:szCs w:val="40"/>
          <w:lang w:bidi="pt-PT"/>
        </w:rPr>
        <w:t>Asterismo</w:t>
      </w:r>
    </w:p>
    <w:p w14:paraId="5DC90F51" w14:textId="0DA2B1B7" w:rsidR="003A315C" w:rsidRPr="003A315C" w:rsidRDefault="00A45ACF" w:rsidP="003A315C">
      <w:pPr>
        <w:pStyle w:val="Cabealho1"/>
        <w:rPr>
          <w:sz w:val="72"/>
          <w:szCs w:val="40"/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24115EDF" wp14:editId="5A087709">
            <wp:simplePos x="0" y="0"/>
            <wp:positionH relativeFrom="column">
              <wp:posOffset>3526790</wp:posOffset>
            </wp:positionH>
            <wp:positionV relativeFrom="paragraph">
              <wp:posOffset>53340</wp:posOffset>
            </wp:positionV>
            <wp:extent cx="2938145" cy="34480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9674" r="565" b="545"/>
                    <a:stretch/>
                  </pic:blipFill>
                  <pic:spPr bwMode="auto">
                    <a:xfrm>
                      <a:off x="0" y="0"/>
                      <a:ext cx="29381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62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27A71" wp14:editId="54CCA71C">
                <wp:simplePos x="0" y="0"/>
                <wp:positionH relativeFrom="column">
                  <wp:posOffset>-42576</wp:posOffset>
                </wp:positionH>
                <wp:positionV relativeFrom="paragraph">
                  <wp:posOffset>262654</wp:posOffset>
                </wp:positionV>
                <wp:extent cx="3319145" cy="2841441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2841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99E17" w14:textId="77777777" w:rsidR="009A5CF0" w:rsidRPr="00D669E5" w:rsidRDefault="00673272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</w:rPr>
                              <w:t xml:space="preserve">Este jogo de tabuleiro foi criado em 2019 por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Giuliano Polverari</w:t>
                            </w:r>
                            <w:r w:rsid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922D45D" w14:textId="4F738AC7" w:rsidR="00D669E5" w:rsidRPr="00D669E5" w:rsidRDefault="009A5CF0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É um </w:t>
                            </w:r>
                            <w:r w:rsidRPr="00AD70C8">
                              <w:rPr>
                                <w:rFonts w:ascii="Bahnschrift" w:hAnsi="Bahnschrift" w:cs="Aldhabi"/>
                                <w:b/>
                                <w:bCs/>
                                <w:color w:val="000000"/>
                                <w:u w:val="single"/>
                                <w:shd w:val="clear" w:color="auto" w:fill="FFFFFF"/>
                              </w:rPr>
                              <w:t>jogo cooperativo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para se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r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entre 2 pessoas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num tabuleiro </w:t>
                            </w:r>
                            <w:r w:rsidR="00AD70C8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com peças hexagonais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3839BEF0" w14:textId="77777777" w:rsidR="00673272" w:rsidRDefault="00D669E5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Há 63 peças de 3 cores diferentes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(</w:t>
                            </w:r>
                            <w:r w:rsidR="00C17626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vermelho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, amarelo e azul).</w:t>
                            </w:r>
                          </w:p>
                          <w:p w14:paraId="1A5EDE26" w14:textId="41A80D73" w:rsidR="00C17626" w:rsidRPr="00A45ACF" w:rsidRDefault="00C17626" w:rsidP="00C17626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O objetivo de cada jogador é obter 5 peças de cada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cor,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sem perturbar o equilíbrio da arvore de jogo.</w:t>
                            </w:r>
                          </w:p>
                          <w:p w14:paraId="6718D38F" w14:textId="7268C867" w:rsidR="00AD70C8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É um jogo cooperativo, no qual os 2 jogadores jogam em equipa por um objetivo em comum: </w:t>
                            </w:r>
                            <w:r w:rsidRPr="00A45ACF">
                              <w:rPr>
                                <w:rFonts w:ascii="Bahnschrift" w:hAnsi="Bahnschrift"/>
                                <w:i/>
                                <w:iCs/>
                              </w:rPr>
                              <w:t>acumular cada um 5 peças de cada cor</w:t>
                            </w:r>
                            <w:r w:rsidR="00A45ACF">
                              <w:rPr>
                                <w:rFonts w:ascii="Bahnschrift" w:hAnsi="Bahnschrift"/>
                                <w:i/>
                                <w:iCs/>
                              </w:rPr>
                              <w:t>.</w:t>
                            </w:r>
                          </w:p>
                          <w:p w14:paraId="7C252BD3" w14:textId="77777777" w:rsidR="00AD70C8" w:rsidRPr="00C17626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47D0CEE" w14:textId="77777777" w:rsidR="00C17626" w:rsidRPr="00D669E5" w:rsidRDefault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127A71" id="Caixa de texto 14" o:spid="_x0000_s1029" type="#_x0000_t202" style="position:absolute;margin-left:-3.35pt;margin-top:20.7pt;width:261.35pt;height:22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" fillcolor="white [3201]" stroked="f" strokeweight=".5pt">
                <v:textbox>
                  <w:txbxContent>
                    <w:p w14:paraId="7FA99E17" w14:textId="77777777" w:rsidR="009A5CF0" w:rsidRPr="00D669E5" w:rsidRDefault="00673272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</w:rPr>
                        <w:t xml:space="preserve">Este jogo de tabuleiro foi criado em 2019 por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Giuliano Polverari</w:t>
                      </w:r>
                      <w:r w:rsid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14:paraId="2922D45D" w14:textId="4F738AC7" w:rsidR="00D669E5" w:rsidRPr="00D669E5" w:rsidRDefault="009A5CF0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É um </w:t>
                      </w:r>
                      <w:r w:rsidRPr="00AD70C8">
                        <w:rPr>
                          <w:rFonts w:ascii="Bahnschrift" w:hAnsi="Bahnschrift" w:cs="Aldhabi"/>
                          <w:b/>
                          <w:bCs/>
                          <w:color w:val="000000"/>
                          <w:u w:val="single"/>
                          <w:shd w:val="clear" w:color="auto" w:fill="FFFFFF"/>
                        </w:rPr>
                        <w:t>jogo cooperativo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para se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r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entre 2 pessoas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num tabuleiro </w:t>
                      </w:r>
                      <w:r w:rsidR="00AD70C8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com peças hexagonais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14:paraId="3839BEF0" w14:textId="77777777" w:rsidR="00673272" w:rsidRDefault="00D669E5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Há 63 peças de 3 cores diferentes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(</w:t>
                      </w:r>
                      <w:r w:rsidR="00C17626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vermelho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, amarelo e azul).</w:t>
                      </w:r>
                    </w:p>
                    <w:p w14:paraId="1A5EDE26" w14:textId="41A80D73" w:rsidR="00C17626" w:rsidRPr="00A45ACF" w:rsidRDefault="00C17626" w:rsidP="00C17626">
                      <w:pPr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O objetivo de cada jogador é obter 5 peças de cada</w:t>
                      </w:r>
                      <w:r>
                        <w:rPr>
                          <w:rFonts w:ascii="Bahnschrift" w:hAnsi="Bahnschrift"/>
                        </w:rPr>
                        <w:t xml:space="preserve"> cor,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sem perturbar o equilíbrio da arvore de jogo.</w:t>
                      </w:r>
                    </w:p>
                    <w:p w14:paraId="6718D38F" w14:textId="7268C867" w:rsidR="00AD70C8" w:rsidRDefault="00AD70C8" w:rsidP="00C17626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É um jogo cooperativo, no qual os 2 jogadores jogam em equipa por um objetivo em comum: </w:t>
                      </w:r>
                      <w:r w:rsidRPr="00A45ACF">
                        <w:rPr>
                          <w:rFonts w:ascii="Bahnschrift" w:hAnsi="Bahnschrift"/>
                          <w:i/>
                          <w:iCs/>
                        </w:rPr>
                        <w:t>acumular cada um 5 peças de cada cor</w:t>
                      </w:r>
                      <w:r w:rsidR="00A45ACF">
                        <w:rPr>
                          <w:rFonts w:ascii="Bahnschrift" w:hAnsi="Bahnschrift"/>
                          <w:i/>
                          <w:iCs/>
                        </w:rPr>
                        <w:t>.</w:t>
                      </w:r>
                    </w:p>
                    <w:p w14:paraId="7C252BD3" w14:textId="77777777" w:rsidR="00AD70C8" w:rsidRPr="00C17626" w:rsidRDefault="00AD70C8" w:rsidP="00C17626">
                      <w:pPr>
                        <w:rPr>
                          <w:rFonts w:ascii="Bahnschrift" w:hAnsi="Bahnschrift"/>
                        </w:rPr>
                      </w:pPr>
                    </w:p>
                    <w:p w14:paraId="447D0CEE" w14:textId="77777777" w:rsidR="00C17626" w:rsidRPr="00D669E5" w:rsidRDefault="00C17626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5D833A" w14:textId="2848DC19" w:rsidR="00673272" w:rsidRDefault="00422D8E" w:rsidP="00673272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81CDF" wp14:editId="2AEE26E8">
                <wp:simplePos x="0" y="0"/>
                <wp:positionH relativeFrom="column">
                  <wp:posOffset>-29845</wp:posOffset>
                </wp:positionH>
                <wp:positionV relativeFrom="paragraph">
                  <wp:posOffset>2437130</wp:posOffset>
                </wp:positionV>
                <wp:extent cx="3324225" cy="1104900"/>
                <wp:effectExtent l="0" t="0" r="28575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104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BE981" w14:textId="77777777" w:rsidR="00C17626" w:rsidRDefault="00C17626" w:rsidP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Prémios</w:t>
                            </w:r>
                            <w:r w:rsidRPr="00C17626"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: </w:t>
                            </w:r>
                          </w:p>
                          <w:p w14:paraId="5FC9C9CF" w14:textId="77777777" w:rsidR="00C17626" w:rsidRPr="00C17626" w:rsidRDefault="00C17626" w:rsidP="00C1762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2º lugar Cogita 2019 ("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melhor jogo abstrato de estratégia”</w:t>
                            </w: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)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5ª edição.</w:t>
                            </w:r>
                          </w:p>
                          <w:p w14:paraId="5B500322" w14:textId="77777777" w:rsidR="00C17626" w:rsidRDefault="00C17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1CDF" id="Caixa de texto 17" o:spid="_x0000_s1029" type="#_x0000_t202" style="position:absolute;left:0;text-align:left;margin-left:-2.35pt;margin-top:191.9pt;width:261.75pt;height:8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" fillcolor="white [3201]" strokecolor="#34aba2 [3209]" strokeweight="2pt">
                <v:textbox>
                  <w:txbxContent>
                    <w:p w14:paraId="2ECBE981" w14:textId="77777777" w:rsidR="00C17626" w:rsidRDefault="00C17626" w:rsidP="00C17626">
                      <w:pP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Prémios</w:t>
                      </w:r>
                      <w:r w:rsidRPr="00C17626"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: </w:t>
                      </w:r>
                    </w:p>
                    <w:p w14:paraId="5FC9C9CF" w14:textId="77777777" w:rsidR="00C17626" w:rsidRPr="00C17626" w:rsidRDefault="00C17626" w:rsidP="00C1762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2º lugar Cogita 2019 ("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melhor jogo abstrato de estratégia”</w:t>
                      </w: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)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 5ª edição.</w:t>
                      </w:r>
                    </w:p>
                    <w:p w14:paraId="5B500322" w14:textId="77777777" w:rsidR="00C17626" w:rsidRDefault="00C17626"/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4EB639" wp14:editId="0BCD02CF">
                <wp:simplePos x="0" y="0"/>
                <wp:positionH relativeFrom="margin">
                  <wp:posOffset>-99060</wp:posOffset>
                </wp:positionH>
                <wp:positionV relativeFrom="paragraph">
                  <wp:posOffset>3754755</wp:posOffset>
                </wp:positionV>
                <wp:extent cx="3657600" cy="3365500"/>
                <wp:effectExtent l="0" t="0" r="0" b="635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36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BAA00" w14:textId="77777777" w:rsidR="003A3999" w:rsidRDefault="003A3999" w:rsidP="003A3999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>Regras:</w:t>
                            </w:r>
                          </w:p>
                          <w:p w14:paraId="52559877" w14:textId="77777777" w:rsidR="003A3999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Qualquer peça pode ser retirada, no entanto as peças adjacentes têm de estar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38C6FE99" w14:textId="77777777" w:rsidR="00624382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Uma peça está </w:t>
                            </w:r>
                            <w:r w:rsidRPr="00624382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 estiver ligada a duas peças da mesma cor (situação A) ou ligada a 3 peças de qualquer 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cor (</w:t>
                            </w:r>
                            <w:r>
                              <w:rPr>
                                <w:rFonts w:ascii="Bahnschrift" w:hAnsi="Bahnschrift"/>
                              </w:rPr>
                              <w:t>situação B)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456425AD" w14:textId="2B1072E1" w:rsidR="00624382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Cada jogador por turno faz apenas </w:t>
                            </w:r>
                            <w:r w:rsidR="00422D8E">
                              <w:rPr>
                                <w:rFonts w:ascii="Bahnschrift" w:hAnsi="Bahnschrift"/>
                              </w:rPr>
                              <w:t>uma jogada</w:t>
                            </w:r>
                            <w:r>
                              <w:rPr>
                                <w:rFonts w:ascii="Bahnschrift" w:hAnsi="Bahnschrift"/>
                              </w:rPr>
                              <w:t>, ou seja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 xml:space="preserve"> remove 1 peça, se possível.</w:t>
                            </w:r>
                          </w:p>
                          <w:p w14:paraId="59E17F9A" w14:textId="053E176F" w:rsidR="00A45ACF" w:rsidRDefault="00A45ACF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Cada jogador tem um limite máximo de 5 peças para cada cor.</w:t>
                            </w:r>
                          </w:p>
                          <w:p w14:paraId="4E9FFE02" w14:textId="1FEB274C" w:rsidR="00A45ACF" w:rsidRDefault="00A45ACF" w:rsidP="003A3999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Ao retirarem peças, os jogadores têm de verificar se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não quebram a arvore</w:t>
                            </w:r>
                            <w:r w:rsidRPr="00A45ACF">
                              <w:rPr>
                                <w:rFonts w:ascii="Bahnschrift" w:hAnsi="Bahnschrift"/>
                                <w:u w:val="single"/>
                              </w:rPr>
                              <w:t>.</w:t>
                            </w:r>
                          </w:p>
                          <w:p w14:paraId="1B4F63E1" w14:textId="3E1612A5" w:rsidR="00A45ACF" w:rsidRPr="00A45ACF" w:rsidRDefault="00A45ACF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A45ACF">
                              <w:rPr>
                                <w:rFonts w:ascii="Bahnschrift" w:hAnsi="Bahnschrift"/>
                              </w:rPr>
                              <w:t>Se os 2 jogadores chegarem as 5 peças de cada cor vencem “o jogo”, senão “o jogo” vence e os jogadores saem derrotados.</w:t>
                            </w:r>
                          </w:p>
                          <w:p w14:paraId="2E062E9F" w14:textId="77777777" w:rsidR="00624382" w:rsidRPr="00C17626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3E375C42" w14:textId="77777777" w:rsidR="003A3999" w:rsidRPr="00D669E5" w:rsidRDefault="003A3999" w:rsidP="003A3999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B639" id="Caixa de texto 30" o:spid="_x0000_s1030" type="#_x0000_t202" style="position:absolute;left:0;text-align:left;margin-left:-7.8pt;margin-top:295.65pt;width:4in;height:2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" fillcolor="white [3201]" stroked="f" strokeweight=".5pt">
                <v:textbox>
                  <w:txbxContent>
                    <w:p w14:paraId="3A1BAA00" w14:textId="77777777" w:rsidR="003A3999" w:rsidRDefault="003A3999" w:rsidP="003A3999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>Regras:</w:t>
                      </w:r>
                    </w:p>
                    <w:p w14:paraId="52559877" w14:textId="77777777" w:rsidR="003A3999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Qualquer peça pode ser retirada, no entanto as peças adjacentes têm de estar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38C6FE99" w14:textId="77777777" w:rsidR="00624382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Uma peça está </w:t>
                      </w:r>
                      <w:r w:rsidRPr="00624382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</w:t>
                      </w:r>
                      <w:r>
                        <w:rPr>
                          <w:rFonts w:ascii="Bahnschrift" w:hAnsi="Bahnschrift"/>
                        </w:rPr>
                        <w:t xml:space="preserve"> se estiver ligada a duas peças da mesma cor (situação A) ou ligada a 3 peças de qualquer </w:t>
                      </w:r>
                      <w:r w:rsidR="00624382">
                        <w:rPr>
                          <w:rFonts w:ascii="Bahnschrift" w:hAnsi="Bahnschrift"/>
                        </w:rPr>
                        <w:t>cor (</w:t>
                      </w:r>
                      <w:r>
                        <w:rPr>
                          <w:rFonts w:ascii="Bahnschrift" w:hAnsi="Bahnschrift"/>
                        </w:rPr>
                        <w:t>situação B)</w:t>
                      </w:r>
                      <w:r w:rsidR="00624382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456425AD" w14:textId="2B1072E1" w:rsidR="00624382" w:rsidRDefault="00624382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Cada jogador por turno faz apenas </w:t>
                      </w:r>
                      <w:r w:rsidR="00422D8E">
                        <w:rPr>
                          <w:rFonts w:ascii="Bahnschrift" w:hAnsi="Bahnschrift"/>
                        </w:rPr>
                        <w:t>uma jogada</w:t>
                      </w:r>
                      <w:r>
                        <w:rPr>
                          <w:rFonts w:ascii="Bahnschrift" w:hAnsi="Bahnschrift"/>
                        </w:rPr>
                        <w:t>, ou seja</w:t>
                      </w:r>
                      <w:r w:rsidR="00A45ACF">
                        <w:rPr>
                          <w:rFonts w:ascii="Bahnschrift" w:hAnsi="Bahnschrift"/>
                        </w:rPr>
                        <w:t xml:space="preserve"> remove 1 peça, se possível.</w:t>
                      </w:r>
                    </w:p>
                    <w:p w14:paraId="59E17F9A" w14:textId="053E176F" w:rsidR="00A45ACF" w:rsidRDefault="00A45ACF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Cada jogador tem um limite máximo de 5 peças para cada cor.</w:t>
                      </w:r>
                    </w:p>
                    <w:p w14:paraId="4E9FFE02" w14:textId="1FEB274C" w:rsidR="00A45ACF" w:rsidRDefault="00A45ACF" w:rsidP="003A3999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Ao retirarem peças, os jogadores têm de verificar se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não quebram a arvore</w:t>
                      </w:r>
                      <w:r w:rsidRPr="00A45ACF">
                        <w:rPr>
                          <w:rFonts w:ascii="Bahnschrift" w:hAnsi="Bahnschrift"/>
                          <w:u w:val="single"/>
                        </w:rPr>
                        <w:t>.</w:t>
                      </w:r>
                    </w:p>
                    <w:p w14:paraId="1B4F63E1" w14:textId="3E1612A5" w:rsidR="00A45ACF" w:rsidRPr="00A45ACF" w:rsidRDefault="00A45ACF" w:rsidP="003A3999">
                      <w:pPr>
                        <w:rPr>
                          <w:rFonts w:ascii="Bahnschrift" w:hAnsi="Bahnschrift"/>
                        </w:rPr>
                      </w:pPr>
                      <w:r w:rsidRPr="00A45ACF">
                        <w:rPr>
                          <w:rFonts w:ascii="Bahnschrift" w:hAnsi="Bahnschrift"/>
                        </w:rPr>
                        <w:t>Se os 2 jogadores chegarem as 5 peças de cada cor vencem “o jogo”, senão “o jogo” vence e os jogadores saem derrotados.</w:t>
                      </w:r>
                    </w:p>
                    <w:p w14:paraId="2E062E9F" w14:textId="77777777" w:rsidR="00624382" w:rsidRPr="00C17626" w:rsidRDefault="00624382" w:rsidP="003A3999">
                      <w:pPr>
                        <w:rPr>
                          <w:rFonts w:ascii="Bahnschrift" w:hAnsi="Bahnschrift"/>
                        </w:rPr>
                      </w:pPr>
                    </w:p>
                    <w:p w14:paraId="3E375C42" w14:textId="77777777" w:rsidR="003A3999" w:rsidRPr="00D669E5" w:rsidRDefault="003A3999" w:rsidP="003A3999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26F68B13" wp14:editId="11264C94">
            <wp:simplePos x="0" y="0"/>
            <wp:positionH relativeFrom="margin">
              <wp:posOffset>3672205</wp:posOffset>
            </wp:positionH>
            <wp:positionV relativeFrom="paragraph">
              <wp:posOffset>4300220</wp:posOffset>
            </wp:positionV>
            <wp:extent cx="2748280" cy="2131060"/>
            <wp:effectExtent l="0" t="0" r="0" b="254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21C33" wp14:editId="0E30638B">
                <wp:simplePos x="0" y="0"/>
                <wp:positionH relativeFrom="column">
                  <wp:posOffset>3563656</wp:posOffset>
                </wp:positionH>
                <wp:positionV relativeFrom="paragraph">
                  <wp:posOffset>2897033</wp:posOffset>
                </wp:positionV>
                <wp:extent cx="2981325" cy="414338"/>
                <wp:effectExtent l="0" t="0" r="9525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5A35A" w14:textId="77777777" w:rsidR="00673272" w:rsidRPr="00673272" w:rsidRDefault="00673272" w:rsidP="00673272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1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21C33" id="Caixa de texto 13" o:spid="_x0000_s1031" type="#_x0000_t202" style="position:absolute;left:0;text-align:left;margin-left:280.6pt;margin-top:228.1pt;width:234.75pt;height:3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" fillcolor="white [3201]" stroked="f" strokeweight=".5pt">
                <v:textbox>
                  <w:txbxContent>
                    <w:p w14:paraId="1C85A35A" w14:textId="77777777" w:rsidR="00673272" w:rsidRPr="00673272" w:rsidRDefault="00673272" w:rsidP="00673272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Figura 1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tabuleiro do jogo</w:t>
                      </w:r>
                    </w:p>
                  </w:txbxContent>
                </v:textbox>
              </v:shape>
            </w:pict>
          </mc:Fallback>
        </mc:AlternateContent>
      </w:r>
      <w:r w:rsidR="00D669E5">
        <w:rPr>
          <w:noProof/>
          <w:sz w:val="40"/>
          <w:szCs w:val="32"/>
        </w:rPr>
        <w:t xml:space="preserve"> </w:t>
      </w:r>
      <w:r w:rsidR="003A315C">
        <w:rPr>
          <w:sz w:val="40"/>
          <w:szCs w:val="32"/>
        </w:rPr>
        <w:br w:type="page"/>
      </w:r>
    </w:p>
    <w:p w14:paraId="6F7FF1A7" w14:textId="0C80C07D" w:rsidR="003A315C" w:rsidRDefault="00624382">
      <w:pPr>
        <w:spacing w:after="200"/>
        <w:rPr>
          <w:sz w:val="40"/>
          <w:szCs w:val="32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6432" behindDoc="0" locked="0" layoutInCell="1" allowOverlap="1" wp14:anchorId="335515A6" wp14:editId="622C3D9F">
            <wp:simplePos x="0" y="0"/>
            <wp:positionH relativeFrom="margin">
              <wp:align>left</wp:align>
            </wp:positionH>
            <wp:positionV relativeFrom="paragraph">
              <wp:posOffset>302345</wp:posOffset>
            </wp:positionV>
            <wp:extent cx="3019425" cy="246316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999"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4DF11" wp14:editId="2B2E7501">
                <wp:simplePos x="0" y="0"/>
                <wp:positionH relativeFrom="column">
                  <wp:posOffset>3635074</wp:posOffset>
                </wp:positionH>
                <wp:positionV relativeFrom="paragraph">
                  <wp:posOffset>419515</wp:posOffset>
                </wp:positionV>
                <wp:extent cx="2971800" cy="2928938"/>
                <wp:effectExtent l="0" t="0" r="0" b="508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92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AA300" w14:textId="77777777" w:rsidR="00D669E5" w:rsidRPr="00C17626" w:rsidRDefault="00D669E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Situação inicial:</w:t>
                            </w:r>
                          </w:p>
                          <w:p w14:paraId="785BE06F" w14:textId="77777777" w:rsidR="003D1E75" w:rsidRDefault="00D669E5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As peças são colocadas aleatoriamente pelo tabuleiro</w:t>
                            </w:r>
                            <w:r w:rsidR="003D1E75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77BDED52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C464B50" w14:textId="101E6DD5" w:rsidR="00D669E5" w:rsidRDefault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As peças, que devido a configuração inicial não estejam </w:t>
                            </w:r>
                            <w:r w:rsidRPr="003D1E75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, terão de ser atribuídas a cada jogador da forma 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aleatória em igual número.</w:t>
                            </w:r>
                          </w:p>
                          <w:p w14:paraId="3FC424E3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62C7F6B9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2C510461" w14:textId="77777777" w:rsidR="003A3999" w:rsidRPr="00C17626" w:rsidRDefault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44DF11" id="Caixa de texto 15" o:spid="_x0000_s1033" type="#_x0000_t202" style="position:absolute;margin-left:286.25pt;margin-top:33.05pt;width:234pt;height:23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" fillcolor="white [3201]" stroked="f" strokeweight=".5pt">
                <v:textbox>
                  <w:txbxContent>
                    <w:p w14:paraId="064AA300" w14:textId="77777777" w:rsidR="00D669E5" w:rsidRPr="00C17626" w:rsidRDefault="00D669E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  <w:u w:val="single"/>
                        </w:rPr>
                        <w:t>Situação inicial:</w:t>
                      </w:r>
                    </w:p>
                    <w:p w14:paraId="785BE06F" w14:textId="77777777" w:rsidR="003D1E75" w:rsidRDefault="00D669E5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As peças são colocadas aleatoriamente pelo tabuleiro</w:t>
                      </w:r>
                      <w:r w:rsidR="003D1E75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77BDED52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4C464B50" w14:textId="101E6DD5" w:rsidR="00D669E5" w:rsidRDefault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As peças, que devido a configuração inicial não estejam </w:t>
                      </w:r>
                      <w:r w:rsidRPr="003D1E75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 xml:space="preserve">, terão de ser atribuídas a cada jogador da forma </w:t>
                      </w:r>
                      <w:r w:rsidR="00A45ACF">
                        <w:rPr>
                          <w:rFonts w:ascii="Bahnschrift" w:hAnsi="Bahnschrift"/>
                        </w:rPr>
                        <w:t>aleatória em igual número.</w:t>
                      </w:r>
                    </w:p>
                    <w:p w14:paraId="3FC424E3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62C7F6B9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2C510461" w14:textId="77777777" w:rsidR="003A3999" w:rsidRPr="00C17626" w:rsidRDefault="003A3999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668C9B" w14:textId="77777777" w:rsidR="003A3999" w:rsidRDefault="003A3999">
      <w:pPr>
        <w:spacing w:after="200"/>
        <w:rPr>
          <w:sz w:val="40"/>
          <w:szCs w:val="32"/>
        </w:rPr>
      </w:pPr>
    </w:p>
    <w:p w14:paraId="6B2CD060" w14:textId="052DC997" w:rsidR="003A3999" w:rsidRDefault="003A3999">
      <w:pPr>
        <w:spacing w:after="200"/>
        <w:rPr>
          <w:sz w:val="40"/>
          <w:szCs w:val="32"/>
        </w:rPr>
      </w:pPr>
    </w:p>
    <w:p w14:paraId="3142EA50" w14:textId="62DD6028" w:rsidR="003A3999" w:rsidRDefault="003A3999">
      <w:pPr>
        <w:spacing w:after="200"/>
        <w:rPr>
          <w:sz w:val="40"/>
          <w:szCs w:val="32"/>
        </w:rPr>
      </w:pPr>
    </w:p>
    <w:p w14:paraId="6F23C737" w14:textId="77777777" w:rsidR="003A3999" w:rsidRDefault="003A3999">
      <w:pPr>
        <w:spacing w:after="200"/>
        <w:rPr>
          <w:sz w:val="40"/>
          <w:szCs w:val="32"/>
        </w:rPr>
      </w:pPr>
    </w:p>
    <w:p w14:paraId="4A9E861C" w14:textId="77777777" w:rsidR="003A3999" w:rsidRDefault="003A3999">
      <w:pPr>
        <w:spacing w:after="200"/>
        <w:rPr>
          <w:sz w:val="40"/>
          <w:szCs w:val="32"/>
        </w:rPr>
      </w:pPr>
    </w:p>
    <w:p w14:paraId="3E8BC733" w14:textId="77777777" w:rsidR="003A3999" w:rsidRDefault="009C5C08">
      <w:pPr>
        <w:spacing w:after="200"/>
        <w:rPr>
          <w:sz w:val="40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B7B6F" wp14:editId="4212B80B">
                <wp:simplePos x="0" y="0"/>
                <wp:positionH relativeFrom="margin">
                  <wp:align>left</wp:align>
                </wp:positionH>
                <wp:positionV relativeFrom="paragraph">
                  <wp:posOffset>285007</wp:posOffset>
                </wp:positionV>
                <wp:extent cx="2971800" cy="3733170"/>
                <wp:effectExtent l="0" t="0" r="0" b="63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733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E02525" w14:textId="5306B3EB" w:rsidR="003D1E75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Desenvolvimento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43312672" w14:textId="77777777" w:rsidR="00AD70C8" w:rsidRPr="00AD70C8" w:rsidRDefault="00AD70C8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</w:p>
                          <w:p w14:paraId="54FDFAB2" w14:textId="459C42C9" w:rsidR="009C5C08" w:rsidRDefault="00624382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Vai-se retirando e colocando peças, respeitando as regras de jogo</w:t>
                            </w:r>
                            <w:r w:rsidR="009C5C08">
                              <w:rPr>
                                <w:rFonts w:ascii="Bahnschrift" w:hAnsi="Bahnschrift"/>
                              </w:rPr>
                              <w:t>, tendo como objetivo principal acumular 5 peças de cada cor.</w:t>
                            </w:r>
                          </w:p>
                          <w:p w14:paraId="16BAF46F" w14:textId="12F77B4A" w:rsidR="00AD70C8" w:rsidRDefault="00AD70C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Os 2 jogadores jogam cooperativamente, ou seja, têm de acumular 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o</w:t>
                            </w:r>
                            <w:r>
                              <w:rPr>
                                <w:rFonts w:ascii="Bahnschrift" w:hAnsi="Bahnschrift"/>
                              </w:rPr>
                              <w:t>s d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oi</w:t>
                            </w:r>
                            <w:r>
                              <w:rPr>
                                <w:rFonts w:ascii="Bahnschrift" w:hAnsi="Bahnschrift"/>
                              </w:rPr>
                              <w:t>s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 xml:space="preserve"> </w:t>
                            </w:r>
                            <w:r>
                              <w:rPr>
                                <w:rFonts w:ascii="Bahnschrift" w:hAnsi="Bahnschrift"/>
                              </w:rPr>
                              <w:t>5 peças de cada cor para alcançar a vitória.</w:t>
                            </w:r>
                          </w:p>
                          <w:p w14:paraId="7D095770" w14:textId="3B41862C" w:rsidR="009C5C08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O jogador terá de ter especial atenção para não quebrar a arvore do jogo, isto é não poderá haver blocos sem peças adjacentes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,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4B7B6F" id="Caixa de texto 18" o:spid="_x0000_s1034" type="#_x0000_t202" style="position:absolute;margin-left:0;margin-top:22.45pt;width:234pt;height:293.9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" fillcolor="white [3201]" stroked="f" strokeweight=".5pt">
                <v:textbox>
                  <w:txbxContent>
                    <w:p w14:paraId="7FE02525" w14:textId="5306B3EB" w:rsidR="003D1E75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Desenvolvimento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43312672" w14:textId="77777777" w:rsidR="00AD70C8" w:rsidRPr="00AD70C8" w:rsidRDefault="00AD70C8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</w:p>
                    <w:p w14:paraId="54FDFAB2" w14:textId="459C42C9" w:rsidR="009C5C08" w:rsidRDefault="00624382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Vai-se retirando e colocando peças, respeitando as regras de jogo</w:t>
                      </w:r>
                      <w:r w:rsidR="009C5C08">
                        <w:rPr>
                          <w:rFonts w:ascii="Bahnschrift" w:hAnsi="Bahnschrift"/>
                        </w:rPr>
                        <w:t>, tendo como objetivo principal acumular 5 peças de cada cor.</w:t>
                      </w:r>
                    </w:p>
                    <w:p w14:paraId="16BAF46F" w14:textId="12F77B4A" w:rsidR="00AD70C8" w:rsidRDefault="00AD70C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Os 2 jogadores jogam cooperativamente, ou seja, têm de acumular </w:t>
                      </w:r>
                      <w:proofErr w:type="gramStart"/>
                      <w:r w:rsidR="00A45ACF">
                        <w:rPr>
                          <w:rFonts w:ascii="Bahnschrift" w:hAnsi="Bahnschrift"/>
                        </w:rPr>
                        <w:t>o</w:t>
                      </w:r>
                      <w:r>
                        <w:rPr>
                          <w:rFonts w:ascii="Bahnschrift" w:hAnsi="Bahnschrift"/>
                        </w:rPr>
                        <w:t>s d</w:t>
                      </w:r>
                      <w:r w:rsidR="00A45ACF">
                        <w:rPr>
                          <w:rFonts w:ascii="Bahnschrift" w:hAnsi="Bahnschrift"/>
                        </w:rPr>
                        <w:t>oi</w:t>
                      </w:r>
                      <w:r>
                        <w:rPr>
                          <w:rFonts w:ascii="Bahnschrift" w:hAnsi="Bahnschrift"/>
                        </w:rPr>
                        <w:t>s</w:t>
                      </w:r>
                      <w:r w:rsidR="00A45ACF">
                        <w:rPr>
                          <w:rFonts w:ascii="Bahnschrift" w:hAnsi="Bahnschrift"/>
                        </w:rPr>
                        <w:t xml:space="preserve"> </w:t>
                      </w:r>
                      <w:r>
                        <w:rPr>
                          <w:rFonts w:ascii="Bahnschrift" w:hAnsi="Bahnschrift"/>
                        </w:rPr>
                        <w:t>5 peças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 xml:space="preserve"> de cada cor para alcançar a vitória.</w:t>
                      </w:r>
                    </w:p>
                    <w:p w14:paraId="7D095770" w14:textId="3B41862C" w:rsidR="009C5C08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O jogador terá de ter especial atenção para não quebrar a arvore do jogo, isto é não poderá haver blocos sem peças adjacentes</w:t>
                      </w:r>
                      <w:r w:rsidR="00AD70C8">
                        <w:rPr>
                          <w:rFonts w:ascii="Bahnschrift" w:hAnsi="Bahnschrift"/>
                        </w:rPr>
                        <w:t>, ….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65C001" w14:textId="77777777" w:rsidR="003A3999" w:rsidRDefault="003A3999">
      <w:pPr>
        <w:spacing w:after="200"/>
        <w:rPr>
          <w:sz w:val="40"/>
          <w:szCs w:val="32"/>
        </w:rPr>
      </w:pPr>
    </w:p>
    <w:p w14:paraId="41839CFC" w14:textId="77777777" w:rsidR="003A315C" w:rsidRPr="00624382" w:rsidRDefault="00624382" w:rsidP="00624382">
      <w:pPr>
        <w:rPr>
          <w:sz w:val="40"/>
          <w:szCs w:val="32"/>
        </w:rPr>
      </w:pPr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3E1E891F" wp14:editId="347F4201">
            <wp:simplePos x="0" y="0"/>
            <wp:positionH relativeFrom="page">
              <wp:posOffset>4157378</wp:posOffset>
            </wp:positionH>
            <wp:positionV relativeFrom="paragraph">
              <wp:posOffset>142038</wp:posOffset>
            </wp:positionV>
            <wp:extent cx="3148330" cy="23723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A5958" w14:textId="77777777" w:rsidR="00DA27EA" w:rsidRDefault="00DA27EA" w:rsidP="00AB02A7">
      <w:pPr>
        <w:spacing w:after="200"/>
      </w:pPr>
    </w:p>
    <w:p w14:paraId="00B27118" w14:textId="77777777" w:rsidR="00DA27EA" w:rsidRDefault="00624382">
      <w:pPr>
        <w:spacing w:after="200" w:line="276" w:lineRule="auto"/>
      </w:pP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1113EEBE" wp14:editId="44BAA259">
            <wp:simplePos x="0" y="0"/>
            <wp:positionH relativeFrom="margin">
              <wp:posOffset>-13001</wp:posOffset>
            </wp:positionH>
            <wp:positionV relativeFrom="paragraph">
              <wp:posOffset>2439875</wp:posOffset>
            </wp:positionV>
            <wp:extent cx="2912110" cy="2235835"/>
            <wp:effectExtent l="0" t="0" r="254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5" b="21149"/>
                    <a:stretch/>
                  </pic:blipFill>
                  <pic:spPr bwMode="auto">
                    <a:xfrm>
                      <a:off x="0" y="0"/>
                      <a:ext cx="291211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F31A6E" wp14:editId="7749CF97">
                <wp:simplePos x="0" y="0"/>
                <wp:positionH relativeFrom="margin">
                  <wp:posOffset>3482129</wp:posOffset>
                </wp:positionH>
                <wp:positionV relativeFrom="paragraph">
                  <wp:posOffset>2425959</wp:posOffset>
                </wp:positionV>
                <wp:extent cx="2971800" cy="390779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90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C11B5" w14:textId="77777777"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Situação final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BF042FD" w14:textId="1EF68DE0" w:rsidR="00DA27EA" w:rsidRDefault="009C5C08" w:rsidP="009C5C0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 jogador terá de estar atento a situações em que possui 14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peças,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assim como o seu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colega de equipa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2B46D5E1" w14:textId="62713DFA" w:rsidR="003D1E75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Nestas situações,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é provável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que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não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seja possível retirar mais peças sem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quebrar a árvore do jogo. Nesta condição perdem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os jogadores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 e ganha “o jogo”, tal como neste exemplo. Se por outro lado for possível cada 1 alcançar as 5 peças de cada cor os 2 jogadores vencem “o jogo”.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31A6E" id="Caixa de texto 21" o:spid="_x0000_s1034" type="#_x0000_t202" style="position:absolute;margin-left:274.2pt;margin-top:191pt;width:234pt;height:307.7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" fillcolor="white [3201]" stroked="f" strokeweight=".5pt">
                <v:textbox>
                  <w:txbxContent>
                    <w:p w14:paraId="5B6C11B5" w14:textId="77777777"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Situação final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BF042FD" w14:textId="1EF68DE0" w:rsidR="00DA27EA" w:rsidRDefault="009C5C08" w:rsidP="009C5C0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 jogador terá de estar atento a situações em que possui 14 </w:t>
                      </w:r>
                      <w:r w:rsidR="00365FC5">
                        <w:rPr>
                          <w:rFonts w:ascii="Bahnschrift" w:hAnsi="Bahnschrift"/>
                        </w:rPr>
                        <w:t>peças,</w:t>
                      </w:r>
                      <w:r>
                        <w:rPr>
                          <w:rFonts w:ascii="Bahnschrift" w:hAnsi="Bahnschrift"/>
                        </w:rPr>
                        <w:t xml:space="preserve"> assim como o seu </w:t>
                      </w:r>
                      <w:r w:rsidR="00AD70C8">
                        <w:rPr>
                          <w:rFonts w:ascii="Bahnschrift" w:hAnsi="Bahnschrift"/>
                        </w:rPr>
                        <w:t>colega de equipa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2B46D5E1" w14:textId="62713DFA" w:rsidR="003D1E75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Nestas situações, </w:t>
                      </w:r>
                      <w:r w:rsidR="00AD70C8">
                        <w:rPr>
                          <w:rFonts w:ascii="Bahnschrift" w:hAnsi="Bahnschrift"/>
                        </w:rPr>
                        <w:t>é provável</w:t>
                      </w:r>
                      <w:r>
                        <w:rPr>
                          <w:rFonts w:ascii="Bahnschrift" w:hAnsi="Bahnschrift"/>
                        </w:rPr>
                        <w:t xml:space="preserve"> que </w:t>
                      </w:r>
                      <w:r w:rsidR="00AD70C8">
                        <w:rPr>
                          <w:rFonts w:ascii="Bahnschrift" w:hAnsi="Bahnschrift"/>
                        </w:rPr>
                        <w:t>não</w:t>
                      </w:r>
                      <w:r>
                        <w:rPr>
                          <w:rFonts w:ascii="Bahnschrift" w:hAnsi="Bahnschrift"/>
                        </w:rPr>
                        <w:t xml:space="preserve"> seja possível retirar mais peças sem 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quebrar a árvore do jogo. Nesta condição perdem </w:t>
                      </w:r>
                      <w:r w:rsidR="00365FC5">
                        <w:rPr>
                          <w:rFonts w:ascii="Bahnschrift" w:hAnsi="Bahnschrift"/>
                        </w:rPr>
                        <w:t>os jogadores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 e ganha “o jogo”, tal como neste exemplo. Se por outro lado for possível cada 1 alcançar as 5 peças de cada cor os 2 jogadores vencem “o jogo”.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7EA">
        <w:br w:type="page"/>
      </w:r>
    </w:p>
    <w:p w14:paraId="58A95D64" w14:textId="6313F05A" w:rsidR="00DA27EA" w:rsidRPr="00365FC5" w:rsidRDefault="00DA27EA" w:rsidP="00DA27EA">
      <w:pPr>
        <w:pStyle w:val="Cabealho1"/>
        <w:rPr>
          <w:szCs w:val="40"/>
          <w:lang w:bidi="pt-PT"/>
        </w:rPr>
      </w:pPr>
      <w:r w:rsidRPr="00365FC5">
        <w:rPr>
          <w:szCs w:val="40"/>
          <w:lang w:bidi="pt-PT"/>
        </w:rPr>
        <w:lastRenderedPageBreak/>
        <w:t>Representação interno do estado do jogo</w:t>
      </w:r>
    </w:p>
    <w:p w14:paraId="74709D98" w14:textId="77777777" w:rsidR="00DA27EA" w:rsidRDefault="00DA27EA" w:rsidP="00DA27EA">
      <w:pPr>
        <w:pStyle w:val="Cabealh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</w:p>
    <w:p w14:paraId="1F5AB47A" w14:textId="0E839159" w:rsidR="00ED7DBF" w:rsidRDefault="00ED7DBF" w:rsidP="00DA27EA">
      <w:pPr>
        <w:pStyle w:val="Cabealh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Situação inicial:</w:t>
      </w:r>
    </w:p>
    <w:p w14:paraId="0D3516B7" w14:textId="686BAD24" w:rsidR="00A45ACF" w:rsidRDefault="00A45ACF" w:rsidP="00ED7DBF">
      <w:pPr>
        <w:pStyle w:val="Cabealho1"/>
        <w:rPr>
          <w:sz w:val="72"/>
          <w:szCs w:val="40"/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65ADC7B1" wp14:editId="2A6A495F">
            <wp:simplePos x="0" y="0"/>
            <wp:positionH relativeFrom="column">
              <wp:posOffset>255270</wp:posOffset>
            </wp:positionH>
            <wp:positionV relativeFrom="paragraph">
              <wp:posOffset>106680</wp:posOffset>
            </wp:positionV>
            <wp:extent cx="5686425" cy="2200910"/>
            <wp:effectExtent l="0" t="0" r="9525" b="889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686C1" w14:textId="5684DDCA" w:rsidR="00A45ACF" w:rsidRPr="00A45ACF" w:rsidRDefault="00A45ACF" w:rsidP="00A45ACF">
      <w:pPr>
        <w:rPr>
          <w:lang w:bidi="pt-PT"/>
        </w:rPr>
      </w:pPr>
    </w:p>
    <w:p w14:paraId="54762855" w14:textId="0A8C7F6D" w:rsidR="00A45ACF" w:rsidRPr="00A45ACF" w:rsidRDefault="00A45ACF" w:rsidP="00A45ACF">
      <w:pPr>
        <w:rPr>
          <w:lang w:bidi="pt-PT"/>
        </w:rPr>
      </w:pPr>
    </w:p>
    <w:p w14:paraId="75CA614B" w14:textId="52F30A38" w:rsidR="0087605E" w:rsidRPr="00AB789B" w:rsidRDefault="002052EF" w:rsidP="00AB789B">
      <w:pPr>
        <w:rPr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168EEBA1" wp14:editId="6836F05A">
            <wp:simplePos x="0" y="0"/>
            <wp:positionH relativeFrom="margin">
              <wp:align>center</wp:align>
            </wp:positionH>
            <wp:positionV relativeFrom="paragraph">
              <wp:posOffset>1481455</wp:posOffset>
            </wp:positionV>
            <wp:extent cx="4690110" cy="37242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>
        <w:rPr>
          <w:sz w:val="72"/>
          <w:szCs w:val="40"/>
          <w:lang w:bidi="pt-PT"/>
        </w:rPr>
        <w:br w:type="textWrapping" w:clear="all"/>
      </w:r>
    </w:p>
    <w:p w14:paraId="70036431" w14:textId="2DB5553B" w:rsidR="00ED7DBF" w:rsidRDefault="00ED7DBF" w:rsidP="00ED7DBF">
      <w:pPr>
        <w:pStyle w:val="Cabealh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>Desenvolvimento:</w:t>
      </w:r>
    </w:p>
    <w:p w14:paraId="4D27A602" w14:textId="33514D4B" w:rsidR="00ED7DBF" w:rsidRPr="00ED7DBF" w:rsidRDefault="00ED7DBF" w:rsidP="00ED7DBF">
      <w:pPr>
        <w:pStyle w:val="Cabealh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  <w:lang w:eastAsia="pt-PT"/>
        </w:rPr>
        <w:drawing>
          <wp:inline distT="0" distB="0" distL="0" distR="0" wp14:anchorId="6FB39F6E" wp14:editId="47DDC534">
            <wp:extent cx="6371590" cy="2498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7E76" w14:textId="2ED0A621" w:rsidR="00ED7DBF" w:rsidRDefault="00ED7DBF" w:rsidP="00AB02A7">
      <w:pPr>
        <w:spacing w:after="200"/>
      </w:pPr>
    </w:p>
    <w:p w14:paraId="5717FE3C" w14:textId="75194356" w:rsidR="00AB789B" w:rsidRDefault="00AB789B" w:rsidP="00AB02A7">
      <w:pPr>
        <w:spacing w:after="200"/>
      </w:pPr>
    </w:p>
    <w:p w14:paraId="4C0434BF" w14:textId="2905E450" w:rsidR="00AB789B" w:rsidRDefault="002052EF" w:rsidP="00AB02A7">
      <w:pPr>
        <w:spacing w:after="200"/>
      </w:pPr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78F40FD9" wp14:editId="4A8638C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20030" cy="4239260"/>
            <wp:effectExtent l="0" t="0" r="0" b="889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185CB" w14:textId="0DE6D338" w:rsidR="00AB789B" w:rsidRDefault="00AB789B" w:rsidP="00AB02A7">
      <w:pPr>
        <w:spacing w:after="200"/>
      </w:pPr>
    </w:p>
    <w:p w14:paraId="3F90C710" w14:textId="59AF5E7B" w:rsidR="00AB789B" w:rsidRDefault="00AB789B" w:rsidP="00AB02A7">
      <w:pPr>
        <w:spacing w:after="200"/>
      </w:pPr>
    </w:p>
    <w:p w14:paraId="743CE165" w14:textId="201AD1B5" w:rsidR="00AB789B" w:rsidRDefault="00AB789B" w:rsidP="00AB02A7">
      <w:pPr>
        <w:spacing w:after="200"/>
      </w:pPr>
    </w:p>
    <w:p w14:paraId="3315CBB4" w14:textId="012FFF59" w:rsidR="00AB789B" w:rsidRDefault="00AB789B" w:rsidP="00AB02A7">
      <w:pPr>
        <w:spacing w:after="200"/>
      </w:pPr>
    </w:p>
    <w:p w14:paraId="073171C2" w14:textId="44163781" w:rsidR="00AB789B" w:rsidRDefault="00AB789B" w:rsidP="00AB02A7">
      <w:pPr>
        <w:spacing w:after="200"/>
      </w:pPr>
    </w:p>
    <w:p w14:paraId="246CEEB3" w14:textId="6FE11420" w:rsidR="00AB789B" w:rsidRDefault="00AB789B" w:rsidP="00AB02A7">
      <w:pPr>
        <w:spacing w:after="200"/>
      </w:pPr>
    </w:p>
    <w:p w14:paraId="6FD8B8CC" w14:textId="6246C5BE" w:rsidR="00AB789B" w:rsidRDefault="00AB789B" w:rsidP="00AB02A7">
      <w:pPr>
        <w:spacing w:after="200"/>
      </w:pPr>
    </w:p>
    <w:p w14:paraId="085D618D" w14:textId="4F0FECF7" w:rsidR="00AB789B" w:rsidRDefault="00AB789B" w:rsidP="00AB02A7">
      <w:pPr>
        <w:spacing w:after="200"/>
      </w:pPr>
    </w:p>
    <w:p w14:paraId="17B81F48" w14:textId="77777777" w:rsidR="00ED7DBF" w:rsidRDefault="00ED7DBF" w:rsidP="00ED7DBF">
      <w:pPr>
        <w:pStyle w:val="Cabealh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>Situação final:</w:t>
      </w:r>
    </w:p>
    <w:p w14:paraId="1D952533" w14:textId="79747F12" w:rsidR="00365FC5" w:rsidRDefault="00ED7DBF" w:rsidP="00365FC5">
      <w:pPr>
        <w:pStyle w:val="Cabealh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  <w:lang w:eastAsia="pt-PT"/>
        </w:rPr>
        <w:drawing>
          <wp:inline distT="0" distB="0" distL="0" distR="0" wp14:anchorId="45DE488A" wp14:editId="7B91B9EF">
            <wp:extent cx="6371590" cy="25330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2EF"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56097400" wp14:editId="14502E8D">
            <wp:simplePos x="0" y="0"/>
            <wp:positionH relativeFrom="column">
              <wp:posOffset>402800</wp:posOffset>
            </wp:positionH>
            <wp:positionV relativeFrom="paragraph">
              <wp:posOffset>779145</wp:posOffset>
            </wp:positionV>
            <wp:extent cx="5320030" cy="429196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AF26C" w14:textId="77777777" w:rsidR="00365FC5" w:rsidRPr="00365FC5" w:rsidRDefault="00365FC5" w:rsidP="00365FC5"/>
    <w:p w14:paraId="053BD153" w14:textId="62430D12" w:rsidR="00365FC5" w:rsidRDefault="00365FC5" w:rsidP="00365FC5"/>
    <w:p w14:paraId="415964D9" w14:textId="1D7EB598" w:rsidR="00ED7DBF" w:rsidRDefault="00365FC5" w:rsidP="00365FC5">
      <w:pPr>
        <w:tabs>
          <w:tab w:val="left" w:pos="1880"/>
        </w:tabs>
      </w:pPr>
      <w:r>
        <w:tab/>
      </w:r>
    </w:p>
    <w:p w14:paraId="6A0A8F03" w14:textId="4F881A5C" w:rsidR="002766BB" w:rsidRDefault="002766BB" w:rsidP="00365FC5">
      <w:pPr>
        <w:pStyle w:val="Cabealho1"/>
        <w:rPr>
          <w:szCs w:val="40"/>
          <w:lang w:bidi="pt-PT"/>
        </w:rPr>
      </w:pPr>
      <w:r w:rsidRPr="003A315C">
        <w:rPr>
          <w:sz w:val="40"/>
        </w:rPr>
        <w:lastRenderedPageBreak/>
        <w:t>Visualização do tabuleiro</w:t>
      </w:r>
    </w:p>
    <w:p w14:paraId="321D4D31" w14:textId="3F032D79" w:rsidR="002766BB" w:rsidRDefault="002766BB" w:rsidP="00365FC5">
      <w:pPr>
        <w:pStyle w:val="Cabealho1"/>
        <w:rPr>
          <w:szCs w:val="40"/>
          <w:lang w:bidi="pt-PT"/>
        </w:rPr>
      </w:pPr>
      <w:r>
        <w:rPr>
          <w:noProof/>
          <w:szCs w:val="40"/>
          <w:lang w:eastAsia="pt-PT"/>
        </w:rPr>
        <w:drawing>
          <wp:anchor distT="0" distB="0" distL="114300" distR="114300" simplePos="0" relativeHeight="251689984" behindDoc="0" locked="0" layoutInCell="1" allowOverlap="1" wp14:anchorId="6F6E86CE" wp14:editId="1642A32E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254500" cy="7937499"/>
            <wp:effectExtent l="0" t="0" r="0" b="698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sualicaoBo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93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7283E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5E3FAB63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4B9EDF23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28E32A51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2DDB2EC8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4C9E81D4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77E76D51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0459AB53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7F0E3C08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6021F78A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1222540F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49FF7EA4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69AA4672" w14:textId="77777777" w:rsidR="002766BB" w:rsidRDefault="002766BB" w:rsidP="00365FC5">
      <w:pPr>
        <w:pStyle w:val="Cabealho1"/>
        <w:rPr>
          <w:szCs w:val="40"/>
          <w:lang w:bidi="pt-PT"/>
        </w:rPr>
      </w:pPr>
    </w:p>
    <w:p w14:paraId="0E951022" w14:textId="1A2E4B0D" w:rsidR="00365FC5" w:rsidRDefault="00365FC5" w:rsidP="00365FC5">
      <w:pPr>
        <w:pStyle w:val="Cabealho1"/>
        <w:rPr>
          <w:szCs w:val="40"/>
          <w:lang w:bidi="pt-PT"/>
        </w:rPr>
      </w:pPr>
      <w:r>
        <w:rPr>
          <w:szCs w:val="40"/>
          <w:lang w:bidi="pt-PT"/>
        </w:rPr>
        <w:lastRenderedPageBreak/>
        <w:t>Predicados</w:t>
      </w:r>
    </w:p>
    <w:p w14:paraId="0410F908" w14:textId="77C9DED5" w:rsidR="00365FC5" w:rsidRPr="00365FC5" w:rsidRDefault="00365FC5" w:rsidP="00365FC5">
      <w:pPr>
        <w:pStyle w:val="Cabealho1"/>
        <w:rPr>
          <w:rFonts w:ascii="Bahnschrift" w:hAnsi="Bahnschrift"/>
          <w:b w:val="0"/>
          <w:color w:val="auto"/>
          <w:sz w:val="32"/>
          <w:szCs w:val="40"/>
          <w:lang w:bidi="pt-PT"/>
        </w:rPr>
      </w:pPr>
      <w:r w:rsidRPr="00365FC5">
        <w:rPr>
          <w:rFonts w:ascii="Bahnschrift" w:hAnsi="Bahnschrift"/>
          <w:b w:val="0"/>
          <w:color w:val="auto"/>
          <w:sz w:val="32"/>
          <w:szCs w:val="40"/>
          <w:lang w:bidi="pt-PT"/>
        </w:rPr>
        <w:t>Cabeçalho do predicado para adicionar e remover uma peça (remover no sentido de colocar um ‘-‘ no espaço que ficou vazio)</w:t>
      </w:r>
    </w:p>
    <w:p w14:paraId="07C2EF40" w14:textId="18E16139" w:rsidR="00365FC5" w:rsidRPr="00365FC5" w:rsidRDefault="00365FC5" w:rsidP="00F37A06">
      <w:pPr>
        <w:pStyle w:val="Cabealho1"/>
        <w:ind w:firstLine="720"/>
        <w:rPr>
          <w:rFonts w:ascii="Bahnschrift" w:hAnsi="Bahnschrift"/>
          <w:b w:val="0"/>
          <w:color w:val="auto"/>
          <w:sz w:val="28"/>
          <w:szCs w:val="40"/>
          <w:lang w:bidi="pt-PT"/>
        </w:rPr>
      </w:pPr>
      <w:r>
        <w:rPr>
          <w:rFonts w:ascii="Bahnschrift" w:hAnsi="Bahnschrift"/>
          <w:b w:val="0"/>
          <w:color w:val="auto"/>
          <w:sz w:val="28"/>
          <w:szCs w:val="40"/>
          <w:lang w:bidi="pt-PT"/>
        </w:rPr>
        <w:t>addPiece(InitialBoard, Color, Row, Column, NewBoard).</w:t>
      </w:r>
    </w:p>
    <w:p w14:paraId="7F45F3A7" w14:textId="5E58C547" w:rsidR="00365FC5" w:rsidRPr="00365FC5" w:rsidRDefault="00365FC5" w:rsidP="00365FC5">
      <w:pPr>
        <w:tabs>
          <w:tab w:val="left" w:pos="1880"/>
        </w:tabs>
        <w:rPr>
          <w:rFonts w:ascii="Bahnschrift" w:hAnsi="Bahnschrift"/>
          <w:sz w:val="52"/>
        </w:rPr>
      </w:pPr>
    </w:p>
    <w:sectPr w:rsidR="00365FC5" w:rsidRPr="00365FC5" w:rsidSect="00365FC5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2CF089" w14:textId="77777777" w:rsidR="00F50203" w:rsidRDefault="00F50203">
      <w:r>
        <w:separator/>
      </w:r>
    </w:p>
    <w:p w14:paraId="38149CD9" w14:textId="77777777" w:rsidR="00F50203" w:rsidRDefault="00F50203"/>
  </w:endnote>
  <w:endnote w:type="continuationSeparator" w:id="0">
    <w:p w14:paraId="5A2117F5" w14:textId="77777777" w:rsidR="00F50203" w:rsidRDefault="00F50203">
      <w:r>
        <w:continuationSeparator/>
      </w:r>
    </w:p>
    <w:p w14:paraId="42A0F210" w14:textId="77777777" w:rsidR="00F50203" w:rsidRDefault="00F502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entury Schoolbook">
    <w:altName w:val="Times New Roman"/>
    <w:charset w:val="00"/>
    <w:family w:val="roman"/>
    <w:pitch w:val="variable"/>
    <w:sig w:usb0="00000001" w:usb1="00000000" w:usb2="00000000" w:usb3="00000000" w:csb0="000000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5902F0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2766BB">
          <w:rPr>
            <w:noProof/>
            <w:lang w:bidi="pt-PT"/>
          </w:rPr>
          <w:t>3</w:t>
        </w:r>
        <w:r>
          <w:rPr>
            <w:noProof/>
            <w:lang w:bidi="pt-PT"/>
          </w:rPr>
          <w:fldChar w:fldCharType="end"/>
        </w:r>
      </w:p>
    </w:sdtContent>
  </w:sdt>
  <w:p w14:paraId="78D27871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F7A3C3" w14:textId="77777777" w:rsidR="00F50203" w:rsidRDefault="00F50203">
      <w:r>
        <w:separator/>
      </w:r>
    </w:p>
    <w:p w14:paraId="30524CC1" w14:textId="77777777" w:rsidR="00F50203" w:rsidRDefault="00F50203"/>
  </w:footnote>
  <w:footnote w:type="continuationSeparator" w:id="0">
    <w:p w14:paraId="12614A4F" w14:textId="77777777" w:rsidR="00F50203" w:rsidRDefault="00F50203">
      <w:r>
        <w:continuationSeparator/>
      </w:r>
    </w:p>
    <w:p w14:paraId="396C70BF" w14:textId="77777777" w:rsidR="00F50203" w:rsidRDefault="00F5020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E88D1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EA156B9" w14:textId="77777777" w:rsidR="00D077E9" w:rsidRDefault="00D077E9">
          <w:pPr>
            <w:pStyle w:val="Cabealho"/>
          </w:pPr>
        </w:p>
      </w:tc>
    </w:tr>
  </w:tbl>
  <w:p w14:paraId="61E8299B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40E57"/>
    <w:multiLevelType w:val="hybridMultilevel"/>
    <w:tmpl w:val="86C850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7D91"/>
    <w:multiLevelType w:val="hybridMultilevel"/>
    <w:tmpl w:val="EC60B1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22390"/>
    <w:multiLevelType w:val="hybridMultilevel"/>
    <w:tmpl w:val="A34E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F3790B"/>
    <w:multiLevelType w:val="hybridMultilevel"/>
    <w:tmpl w:val="DA78A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A55A9"/>
    <w:multiLevelType w:val="hybridMultilevel"/>
    <w:tmpl w:val="028639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15C"/>
    <w:rsid w:val="0002482E"/>
    <w:rsid w:val="00050324"/>
    <w:rsid w:val="000A0150"/>
    <w:rsid w:val="000E63C9"/>
    <w:rsid w:val="00100CFE"/>
    <w:rsid w:val="00105059"/>
    <w:rsid w:val="00130E9D"/>
    <w:rsid w:val="00150A6D"/>
    <w:rsid w:val="00185B35"/>
    <w:rsid w:val="001F2BC8"/>
    <w:rsid w:val="001F5F6B"/>
    <w:rsid w:val="002052EF"/>
    <w:rsid w:val="00243EBC"/>
    <w:rsid w:val="00246A35"/>
    <w:rsid w:val="002766BB"/>
    <w:rsid w:val="00284348"/>
    <w:rsid w:val="002F51F5"/>
    <w:rsid w:val="00312137"/>
    <w:rsid w:val="00330359"/>
    <w:rsid w:val="0033762F"/>
    <w:rsid w:val="00360494"/>
    <w:rsid w:val="00365FC5"/>
    <w:rsid w:val="00366C7E"/>
    <w:rsid w:val="00384EA3"/>
    <w:rsid w:val="003A315C"/>
    <w:rsid w:val="003A3999"/>
    <w:rsid w:val="003A39A1"/>
    <w:rsid w:val="003C2191"/>
    <w:rsid w:val="003D1E75"/>
    <w:rsid w:val="003D3863"/>
    <w:rsid w:val="004110DE"/>
    <w:rsid w:val="00422D8E"/>
    <w:rsid w:val="0044085A"/>
    <w:rsid w:val="004B21A5"/>
    <w:rsid w:val="004D5611"/>
    <w:rsid w:val="005037F0"/>
    <w:rsid w:val="00516A86"/>
    <w:rsid w:val="005275F6"/>
    <w:rsid w:val="00572102"/>
    <w:rsid w:val="005E62AA"/>
    <w:rsid w:val="005F1BB0"/>
    <w:rsid w:val="00624382"/>
    <w:rsid w:val="00656C4D"/>
    <w:rsid w:val="00673272"/>
    <w:rsid w:val="006E5716"/>
    <w:rsid w:val="006F4B03"/>
    <w:rsid w:val="007302B3"/>
    <w:rsid w:val="00730733"/>
    <w:rsid w:val="00730E3A"/>
    <w:rsid w:val="00736AAF"/>
    <w:rsid w:val="00765B2A"/>
    <w:rsid w:val="00783A34"/>
    <w:rsid w:val="007C6B52"/>
    <w:rsid w:val="007D16C5"/>
    <w:rsid w:val="007D60A8"/>
    <w:rsid w:val="00862FE4"/>
    <w:rsid w:val="0086389A"/>
    <w:rsid w:val="00874ED4"/>
    <w:rsid w:val="0087605E"/>
    <w:rsid w:val="008B1FEE"/>
    <w:rsid w:val="00903C32"/>
    <w:rsid w:val="00916B16"/>
    <w:rsid w:val="009173B9"/>
    <w:rsid w:val="00923C25"/>
    <w:rsid w:val="0093335D"/>
    <w:rsid w:val="0093613E"/>
    <w:rsid w:val="00943026"/>
    <w:rsid w:val="00966B81"/>
    <w:rsid w:val="009A5CF0"/>
    <w:rsid w:val="009C5C08"/>
    <w:rsid w:val="009C7720"/>
    <w:rsid w:val="00A23AFA"/>
    <w:rsid w:val="00A31B3E"/>
    <w:rsid w:val="00A41D5D"/>
    <w:rsid w:val="00A45ACF"/>
    <w:rsid w:val="00A532F3"/>
    <w:rsid w:val="00A8489E"/>
    <w:rsid w:val="00AB02A7"/>
    <w:rsid w:val="00AB789B"/>
    <w:rsid w:val="00AC29F3"/>
    <w:rsid w:val="00AD70C8"/>
    <w:rsid w:val="00B231E5"/>
    <w:rsid w:val="00C02B87"/>
    <w:rsid w:val="00C17626"/>
    <w:rsid w:val="00C4086D"/>
    <w:rsid w:val="00C42D51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69E5"/>
    <w:rsid w:val="00D70D02"/>
    <w:rsid w:val="00D770C7"/>
    <w:rsid w:val="00D86945"/>
    <w:rsid w:val="00D90290"/>
    <w:rsid w:val="00DA27EA"/>
    <w:rsid w:val="00DD152F"/>
    <w:rsid w:val="00DE213F"/>
    <w:rsid w:val="00DF027C"/>
    <w:rsid w:val="00E00A32"/>
    <w:rsid w:val="00E22ACD"/>
    <w:rsid w:val="00E620B0"/>
    <w:rsid w:val="00E81B40"/>
    <w:rsid w:val="00ED7DBF"/>
    <w:rsid w:val="00EF4221"/>
    <w:rsid w:val="00EF555B"/>
    <w:rsid w:val="00F027BB"/>
    <w:rsid w:val="00F11DCF"/>
    <w:rsid w:val="00F162EA"/>
    <w:rsid w:val="00F37A06"/>
    <w:rsid w:val="00F50203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C5D43"/>
  <w15:docId w15:val="{0A7A2250-2A34-440E-B649-7CFEED9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272"/>
    <w:pPr>
      <w:spacing w:after="160" w:line="256" w:lineRule="auto"/>
    </w:pPr>
    <w:rPr>
      <w:sz w:val="22"/>
      <w:szCs w:val="22"/>
    </w:rPr>
  </w:style>
  <w:style w:type="paragraph" w:styleId="Cabealho1">
    <w:name w:val="heading 1"/>
    <w:basedOn w:val="Normal"/>
    <w:link w:val="Cabealho1Carte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2">
    <w:name w:val="heading 2"/>
    <w:basedOn w:val="Normal"/>
    <w:next w:val="Normal"/>
    <w:link w:val="Cabealh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color w:val="082A75" w:themeColor="text2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082A75" w:themeColor="text2"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Cabealho1Carter">
    <w:name w:val="Cabeçalho 1 Caráter"/>
    <w:basedOn w:val="Tipodeletrapredefinidodopargrafo"/>
    <w:link w:val="Cabealh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after="0" w:line="240" w:lineRule="auto"/>
      <w:jc w:val="right"/>
    </w:pPr>
    <w:rPr>
      <w:rFonts w:eastAsiaTheme="minorEastAsia"/>
      <w:b/>
      <w:color w:val="082A75" w:themeColor="text2"/>
      <w:sz w:val="28"/>
    </w:rPr>
  </w:style>
  <w:style w:type="character" w:customStyle="1" w:styleId="Cabealho2Carter">
    <w:name w:val="Cabeçalho 2 Caráter"/>
    <w:basedOn w:val="Tipodeletrapredefinidodopargrafo"/>
    <w:link w:val="Cabealh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pPr>
      <w:spacing w:after="0" w:line="276" w:lineRule="auto"/>
    </w:pPr>
    <w:rPr>
      <w:rFonts w:eastAsiaTheme="minorEastAsia"/>
      <w:color w:val="082A75" w:themeColor="text2"/>
      <w:sz w:val="28"/>
    </w:rPr>
  </w:style>
  <w:style w:type="paragraph" w:customStyle="1" w:styleId="Textodenfase">
    <w:name w:val="Texto de Ênfase"/>
    <w:basedOn w:val="Normal"/>
    <w:link w:val="CarterdeTextodenfase"/>
    <w:qFormat/>
    <w:rsid w:val="00DF027C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A315C"/>
    <w:pPr>
      <w:spacing w:after="0" w:line="276" w:lineRule="auto"/>
      <w:ind w:left="720"/>
      <w:contextualSpacing/>
    </w:pPr>
    <w:rPr>
      <w:rFonts w:eastAsiaTheme="minorEastAsia"/>
      <w:b/>
      <w:color w:val="082A75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9A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9A5CF0"/>
    <w:rPr>
      <w:b/>
      <w:bCs/>
    </w:rPr>
  </w:style>
  <w:style w:type="paragraph" w:styleId="SemEspaamento">
    <w:name w:val="No Spacing"/>
    <w:link w:val="SemEspaamentoCarter"/>
    <w:uiPriority w:val="1"/>
    <w:qFormat/>
    <w:rsid w:val="007D60A8"/>
    <w:pPr>
      <w:spacing w:after="0" w:line="240" w:lineRule="auto"/>
    </w:pPr>
    <w:rPr>
      <w:rFonts w:eastAsiaTheme="minorEastAsia"/>
      <w:sz w:val="22"/>
      <w:szCs w:val="22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D60A8"/>
    <w:rPr>
      <w:rFonts w:eastAsiaTheme="minorEastAsia"/>
      <w:sz w:val="22"/>
      <w:szCs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422D8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8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m\AppData\Local\Packages\Microsoft.Office.Desktop_8wekyb3d8bbwe\LocalCache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José Guerra
Martim Silva</CompanyFax>
  <CompanyEmail>Up201705205@fe.up.pt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270CB6-CA32-46CC-8AF4-4D6A16A59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6</TotalTime>
  <Pages>9</Pages>
  <Words>105</Words>
  <Characters>567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Asterismo</vt:lpstr>
      <vt:lpstr/>
    </vt:vector>
  </TitlesOfParts>
  <Company/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Asterismo</dc:title>
  <dc:subject>Relatório Intercalar</dc:subject>
  <dc:creator>José António Guerra</dc:creator>
  <cp:keywords/>
  <cp:lastModifiedBy>josé guerra</cp:lastModifiedBy>
  <cp:revision>3</cp:revision>
  <cp:lastPrinted>2019-10-19T10:01:00Z</cp:lastPrinted>
  <dcterms:created xsi:type="dcterms:W3CDTF">2019-10-19T09:56:00Z</dcterms:created>
  <dcterms:modified xsi:type="dcterms:W3CDTF">2019-10-19T10:02:00Z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