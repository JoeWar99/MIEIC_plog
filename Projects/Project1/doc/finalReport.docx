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ED532" w14:textId="3C9095B0" w:rsidR="00422D8E" w:rsidRDefault="00365FC5">
      <w:pPr>
        <w:spacing w:after="200" w:line="276" w:lineRule="auto"/>
      </w:pPr>
      <w:bookmarkStart w:id="0" w:name="_Hlk24547026"/>
      <w:bookmarkEnd w:id="0"/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536ADAB5" wp14:editId="4343807F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616200" cy="14020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7DA2D" w14:textId="11CB6738" w:rsidR="00422D8E" w:rsidRPr="00365FC5" w:rsidRDefault="00365FC5" w:rsidP="00365FC5">
      <w:pPr>
        <w:spacing w:after="200" w:line="276" w:lineRule="auto"/>
        <w:jc w:val="center"/>
        <w:rPr>
          <w:sz w:val="14"/>
        </w:rPr>
      </w:pPr>
      <w:r>
        <w:rPr>
          <w:rFonts w:ascii="Bahnschrift" w:hAnsi="Bahnschrift"/>
          <w:noProof/>
          <w:sz w:val="36"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16F466" wp14:editId="3CE5AF40">
                <wp:simplePos x="0" y="0"/>
                <wp:positionH relativeFrom="column">
                  <wp:posOffset>3749040</wp:posOffset>
                </wp:positionH>
                <wp:positionV relativeFrom="paragraph">
                  <wp:posOffset>6350</wp:posOffset>
                </wp:positionV>
                <wp:extent cx="2641600" cy="711200"/>
                <wp:effectExtent l="0" t="0" r="635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039F2" w14:textId="77777777" w:rsidR="00365FC5" w:rsidRPr="00365FC5" w:rsidRDefault="00365FC5" w:rsidP="00365FC5">
                            <w:pPr>
                              <w:spacing w:after="200" w:line="276" w:lineRule="auto"/>
                              <w:jc w:val="center"/>
                              <w:rPr>
                                <w:sz w:val="10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PLOG 2019/2020 – Trabalho 1</w:t>
                            </w:r>
                          </w:p>
                          <w:p w14:paraId="3E10C53B" w14:textId="77777777" w:rsidR="00365FC5" w:rsidRDefault="00365F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16F466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295.2pt;margin-top:.5pt;width:208pt;height:5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" fillcolor="white [3201]" stroked="f" strokeweight=".5pt">
                <v:textbox>
                  <w:txbxContent>
                    <w:p w14:paraId="7E9039F2" w14:textId="77777777" w:rsidR="00365FC5" w:rsidRPr="00365FC5" w:rsidRDefault="00365FC5" w:rsidP="00365FC5">
                      <w:pPr>
                        <w:spacing w:after="200" w:line="276" w:lineRule="auto"/>
                        <w:jc w:val="center"/>
                        <w:rPr>
                          <w:sz w:val="10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PLOG 2019/2020 – Trabalho 1</w:t>
                      </w:r>
                    </w:p>
                    <w:p w14:paraId="3E10C53B" w14:textId="77777777" w:rsidR="00365FC5" w:rsidRDefault="00365FC5"/>
                  </w:txbxContent>
                </v:textbox>
              </v:shape>
            </w:pict>
          </mc:Fallback>
        </mc:AlternateContent>
      </w:r>
      <w:r>
        <w:rPr>
          <w:rFonts w:ascii="Bahnschrift" w:hAnsi="Bahnschrift"/>
          <w:sz w:val="36"/>
        </w:rPr>
        <w:t xml:space="preserve">             </w:t>
      </w:r>
    </w:p>
    <w:p w14:paraId="3AD9F100" w14:textId="6D76F32D" w:rsidR="00422D8E" w:rsidRDefault="00422D8E" w:rsidP="00422D8E">
      <w:pPr>
        <w:spacing w:after="200" w:line="276" w:lineRule="auto"/>
        <w:jc w:val="center"/>
      </w:pPr>
    </w:p>
    <w:p w14:paraId="55FF6231" w14:textId="4EF61184" w:rsidR="00422D8E" w:rsidRDefault="00422D8E" w:rsidP="00422D8E">
      <w:pPr>
        <w:spacing w:after="200" w:line="276" w:lineRule="auto"/>
        <w:jc w:val="center"/>
      </w:pPr>
    </w:p>
    <w:p w14:paraId="4166DFCC" w14:textId="6B3BFF03" w:rsidR="00422D8E" w:rsidRDefault="00422D8E" w:rsidP="00422D8E">
      <w:pPr>
        <w:spacing w:after="200" w:line="276" w:lineRule="auto"/>
        <w:jc w:val="center"/>
      </w:pPr>
    </w:p>
    <w:p w14:paraId="22A46177" w14:textId="77777777" w:rsidR="00422D8E" w:rsidRDefault="00422D8E" w:rsidP="00422D8E">
      <w:pPr>
        <w:spacing w:after="200" w:line="276" w:lineRule="auto"/>
        <w:jc w:val="center"/>
      </w:pPr>
    </w:p>
    <w:p w14:paraId="173BC93B" w14:textId="77777777" w:rsidR="00422D8E" w:rsidRDefault="00422D8E" w:rsidP="00422D8E">
      <w:pPr>
        <w:spacing w:after="200" w:line="276" w:lineRule="auto"/>
        <w:jc w:val="center"/>
      </w:pPr>
    </w:p>
    <w:p w14:paraId="5E555871" w14:textId="0C268EE3" w:rsidR="00422D8E" w:rsidRPr="00473E37" w:rsidRDefault="00422D8E" w:rsidP="00365FC5">
      <w:pPr>
        <w:spacing w:after="200" w:line="276" w:lineRule="auto"/>
        <w:ind w:left="2160" w:firstLine="720"/>
        <w:rPr>
          <w:rFonts w:cstheme="minorHAnsi"/>
          <w:sz w:val="96"/>
        </w:rPr>
      </w:pPr>
      <w:r w:rsidRPr="00473E37">
        <w:rPr>
          <w:rFonts w:cstheme="minorHAnsi"/>
          <w:sz w:val="96"/>
        </w:rPr>
        <w:t>Asterismo</w:t>
      </w:r>
    </w:p>
    <w:p w14:paraId="7EB1D9D8" w14:textId="56874FD7" w:rsidR="00422D8E" w:rsidRPr="00473E37" w:rsidRDefault="00422D8E" w:rsidP="00422D8E">
      <w:pPr>
        <w:spacing w:after="200" w:line="276" w:lineRule="auto"/>
        <w:jc w:val="center"/>
        <w:rPr>
          <w:rFonts w:cstheme="minorHAnsi"/>
          <w:sz w:val="52"/>
        </w:rPr>
      </w:pPr>
      <w:r w:rsidRPr="00473E37">
        <w:rPr>
          <w:rFonts w:cstheme="minorHAnsi"/>
          <w:sz w:val="52"/>
        </w:rPr>
        <w:t>Relatório Intercalar</w:t>
      </w:r>
    </w:p>
    <w:p w14:paraId="66FA2DBD" w14:textId="47129F82" w:rsidR="00365FC5" w:rsidRPr="00473E37" w:rsidRDefault="00365FC5" w:rsidP="00422D8E">
      <w:pPr>
        <w:spacing w:after="200" w:line="276" w:lineRule="auto"/>
        <w:jc w:val="center"/>
        <w:rPr>
          <w:rFonts w:cstheme="minorHAnsi"/>
          <w:sz w:val="28"/>
        </w:rPr>
      </w:pPr>
      <w:r w:rsidRPr="00473E37">
        <w:rPr>
          <w:rFonts w:cstheme="minorHAnsi"/>
          <w:sz w:val="28"/>
        </w:rPr>
        <w:t>(20 de outubro de 2019)</w:t>
      </w:r>
    </w:p>
    <w:p w14:paraId="0B2ECC48" w14:textId="51E8A536" w:rsidR="00422D8E" w:rsidRPr="00473E37" w:rsidRDefault="00365FC5">
      <w:pPr>
        <w:spacing w:after="200" w:line="276" w:lineRule="auto"/>
        <w:rPr>
          <w:rFonts w:cstheme="minorHAnsi"/>
        </w:rPr>
      </w:pPr>
      <w:r w:rsidRPr="00473E37">
        <w:rPr>
          <w:rFonts w:cstheme="minorHAnsi"/>
          <w:noProof/>
          <w:lang w:eastAsia="pt-PT"/>
        </w:rPr>
        <w:drawing>
          <wp:anchor distT="0" distB="0" distL="114300" distR="114300" simplePos="0" relativeHeight="251687936" behindDoc="0" locked="0" layoutInCell="1" allowOverlap="1" wp14:anchorId="7066F4A9" wp14:editId="44DA1885">
            <wp:simplePos x="0" y="0"/>
            <wp:positionH relativeFrom="margin">
              <wp:posOffset>1714500</wp:posOffset>
            </wp:positionH>
            <wp:positionV relativeFrom="paragraph">
              <wp:posOffset>98425</wp:posOffset>
            </wp:positionV>
            <wp:extent cx="3019425" cy="246316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FA8D8" w14:textId="46099ADA" w:rsidR="00422D8E" w:rsidRPr="00473E37" w:rsidRDefault="00422D8E">
      <w:pPr>
        <w:spacing w:after="200" w:line="276" w:lineRule="auto"/>
        <w:rPr>
          <w:rFonts w:cstheme="minorHAnsi"/>
        </w:rPr>
      </w:pPr>
    </w:p>
    <w:p w14:paraId="79DD3344" w14:textId="241D9835" w:rsidR="00422D8E" w:rsidRPr="00473E37" w:rsidRDefault="00422D8E">
      <w:pPr>
        <w:spacing w:after="200" w:line="276" w:lineRule="auto"/>
        <w:rPr>
          <w:rFonts w:cstheme="minorHAnsi"/>
        </w:rPr>
      </w:pPr>
    </w:p>
    <w:p w14:paraId="3604BEE0" w14:textId="77777777" w:rsidR="00422D8E" w:rsidRPr="00473E37" w:rsidRDefault="00422D8E">
      <w:pPr>
        <w:spacing w:after="200" w:line="276" w:lineRule="auto"/>
        <w:rPr>
          <w:rFonts w:cstheme="minorHAnsi"/>
        </w:rPr>
      </w:pPr>
    </w:p>
    <w:p w14:paraId="411E8484" w14:textId="3419DEB5" w:rsidR="00365FC5" w:rsidRPr="00473E37" w:rsidRDefault="00365FC5">
      <w:pPr>
        <w:spacing w:after="200" w:line="276" w:lineRule="auto"/>
        <w:rPr>
          <w:rFonts w:cstheme="minorHAnsi"/>
        </w:rPr>
      </w:pPr>
    </w:p>
    <w:p w14:paraId="6F1B64EC" w14:textId="77777777" w:rsidR="00422D8E" w:rsidRPr="00473E37" w:rsidRDefault="00422D8E">
      <w:pPr>
        <w:spacing w:after="200" w:line="276" w:lineRule="auto"/>
        <w:rPr>
          <w:rFonts w:cstheme="minorHAnsi"/>
        </w:rPr>
      </w:pPr>
    </w:p>
    <w:p w14:paraId="08FBB1DE" w14:textId="77777777" w:rsidR="00422D8E" w:rsidRPr="00473E37" w:rsidRDefault="00422D8E">
      <w:pPr>
        <w:spacing w:after="200" w:line="276" w:lineRule="auto"/>
        <w:rPr>
          <w:rFonts w:cstheme="minorHAnsi"/>
        </w:rPr>
      </w:pPr>
    </w:p>
    <w:p w14:paraId="3AE33624" w14:textId="26DFE6A6" w:rsidR="00422D8E" w:rsidRPr="00473E37" w:rsidRDefault="00422D8E">
      <w:pPr>
        <w:spacing w:after="200" w:line="276" w:lineRule="auto"/>
        <w:rPr>
          <w:rFonts w:cstheme="minorHAnsi"/>
        </w:rPr>
      </w:pPr>
    </w:p>
    <w:p w14:paraId="39A0C82A" w14:textId="4A4F1217" w:rsidR="00422D8E" w:rsidRPr="00473E37" w:rsidRDefault="00422D8E">
      <w:pPr>
        <w:spacing w:after="200" w:line="276" w:lineRule="auto"/>
        <w:rPr>
          <w:rFonts w:cstheme="minorHAnsi"/>
        </w:rPr>
      </w:pPr>
    </w:p>
    <w:p w14:paraId="682BB8DD" w14:textId="19537717" w:rsidR="00422D8E" w:rsidRPr="00473E37" w:rsidRDefault="00422D8E">
      <w:pPr>
        <w:spacing w:after="200" w:line="276" w:lineRule="auto"/>
        <w:rPr>
          <w:rFonts w:cstheme="minorHAnsi"/>
        </w:rPr>
      </w:pPr>
    </w:p>
    <w:p w14:paraId="705FECAB" w14:textId="72E3E131" w:rsidR="00422D8E" w:rsidRPr="00473E37" w:rsidRDefault="00422D8E">
      <w:pPr>
        <w:spacing w:after="200" w:line="276" w:lineRule="auto"/>
        <w:rPr>
          <w:rFonts w:cstheme="minorHAnsi"/>
        </w:rPr>
      </w:pPr>
    </w:p>
    <w:p w14:paraId="2B075C06" w14:textId="356EF2E7" w:rsidR="00422D8E" w:rsidRPr="00473E37" w:rsidRDefault="00422D8E">
      <w:pPr>
        <w:spacing w:after="200" w:line="276" w:lineRule="auto"/>
        <w:rPr>
          <w:rFonts w:cstheme="minorHAnsi"/>
        </w:rPr>
      </w:pPr>
    </w:p>
    <w:p w14:paraId="100E7F14" w14:textId="05DBC350" w:rsidR="00365FC5" w:rsidRPr="00473E37" w:rsidRDefault="00365FC5" w:rsidP="00923C25">
      <w:pPr>
        <w:spacing w:after="200"/>
        <w:rPr>
          <w:rFonts w:cstheme="minorHAnsi"/>
          <w:lang w:bidi="pt-PT"/>
        </w:rPr>
      </w:pPr>
      <w:r w:rsidRPr="00473E37">
        <w:rPr>
          <w:rFonts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8406FE" wp14:editId="4A9C3DC3">
                <wp:simplePos x="0" y="0"/>
                <wp:positionH relativeFrom="margin">
                  <wp:align>right</wp:align>
                </wp:positionH>
                <wp:positionV relativeFrom="paragraph">
                  <wp:posOffset>205105</wp:posOffset>
                </wp:positionV>
                <wp:extent cx="6375400" cy="952500"/>
                <wp:effectExtent l="0" t="0" r="635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01C79" w14:textId="34FA9921" w:rsidR="00365FC5" w:rsidRDefault="00365FC5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José António Barbosa Fonseca Guerra</w:t>
                            </w:r>
                            <w:r w:rsidRPr="00422D8E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 xml:space="preserve">                                          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up201706421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03E18808" w14:textId="49CFB09A" w:rsidR="00422D8E" w:rsidRPr="00422D8E" w:rsidRDefault="00F062E2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28"/>
                              </w:rPr>
                              <w:t>Martim Pinto da Silva</w:t>
                            </w:r>
                            <w:r>
                              <w:rPr>
                                <w:rFonts w:ascii="Bahnschrift" w:hAnsi="Bahnschrift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8"/>
                              </w:rPr>
                              <w:tab/>
                              <w:t xml:space="preserve">     </w:t>
                            </w:r>
                            <w:r w:rsidRPr="00422D8E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="00422D8E" w:rsidRPr="00422D8E">
                              <w:rPr>
                                <w:b/>
                                <w:sz w:val="28"/>
                              </w:rPr>
                              <w:t>up201705205</w:t>
                            </w:r>
                            <w:r w:rsidR="00422D8E" w:rsidRPr="00422D8E">
                              <w:rPr>
                                <w:sz w:val="28"/>
                              </w:rPr>
                              <w:t>@</w:t>
                            </w:r>
                            <w:r w:rsidR="00422D8E"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786C5B96" w14:textId="77777777" w:rsidR="00422D8E" w:rsidRDefault="00422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406F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margin-left:450.8pt;margin-top:16.15pt;width:502pt;height: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" fillcolor="white [3201]" stroked="f" strokeweight=".5pt">
                <v:textbox>
                  <w:txbxContent>
                    <w:p w14:paraId="32F01C79" w14:textId="34FA9921" w:rsidR="00365FC5" w:rsidRDefault="00365FC5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José António Barbosa Fonseca Guerra</w:t>
                      </w:r>
                      <w:r w:rsidRPr="00422D8E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 xml:space="preserve">                                           </w:t>
                      </w:r>
                      <w:r w:rsidRPr="00422D8E">
                        <w:rPr>
                          <w:b/>
                          <w:sz w:val="28"/>
                        </w:rPr>
                        <w:t>up201706421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03E18808" w14:textId="49CFB09A" w:rsidR="00422D8E" w:rsidRPr="00422D8E" w:rsidRDefault="00F062E2" w:rsidP="00365FC5">
                      <w:pPr>
                        <w:jc w:val="both"/>
                        <w:rPr>
                          <w:sz w:val="28"/>
                        </w:rPr>
                      </w:pPr>
                      <w:r>
                        <w:rPr>
                          <w:rFonts w:ascii="Bahnschrift" w:hAnsi="Bahnschrift"/>
                          <w:sz w:val="28"/>
                        </w:rPr>
                        <w:t>Martim Pinto da Silva</w:t>
                      </w:r>
                      <w:r>
                        <w:rPr>
                          <w:rFonts w:ascii="Bahnschrift" w:hAnsi="Bahnschrift"/>
                          <w:sz w:val="28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8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8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8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8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8"/>
                        </w:rPr>
                        <w:tab/>
                        <w:t xml:space="preserve">     </w:t>
                      </w:r>
                      <w:r w:rsidRPr="00422D8E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="00422D8E" w:rsidRPr="00422D8E">
                        <w:rPr>
                          <w:b/>
                          <w:sz w:val="28"/>
                        </w:rPr>
                        <w:t>up201705205</w:t>
                      </w:r>
                      <w:r w:rsidR="00422D8E" w:rsidRPr="00422D8E">
                        <w:rPr>
                          <w:sz w:val="28"/>
                        </w:rPr>
                        <w:t>@</w:t>
                      </w:r>
                      <w:r w:rsidR="00422D8E"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786C5B96" w14:textId="77777777" w:rsidR="00422D8E" w:rsidRDefault="00422D8E"/>
                  </w:txbxContent>
                </v:textbox>
                <w10:wrap anchorx="margin"/>
              </v:shape>
            </w:pict>
          </mc:Fallback>
        </mc:AlternateContent>
      </w:r>
    </w:p>
    <w:p w14:paraId="5E2A27A9" w14:textId="7D56CBF7" w:rsidR="00365FC5" w:rsidRPr="00473E37" w:rsidRDefault="00365FC5" w:rsidP="00365FC5">
      <w:pPr>
        <w:rPr>
          <w:rFonts w:cstheme="minorHAnsi"/>
          <w:lang w:bidi="pt-PT"/>
        </w:rPr>
      </w:pPr>
    </w:p>
    <w:p w14:paraId="0CE57D4D" w14:textId="3FB6E5E0" w:rsidR="007D60A8" w:rsidRDefault="007D60A8" w:rsidP="00365FC5">
      <w:pPr>
        <w:jc w:val="center"/>
        <w:rPr>
          <w:rFonts w:cstheme="minorHAnsi"/>
          <w:lang w:bidi="pt-PT"/>
        </w:rPr>
      </w:pPr>
    </w:p>
    <w:p w14:paraId="669DABB9" w14:textId="49D1C0E2" w:rsidR="00F062E2" w:rsidRDefault="00F062E2" w:rsidP="00365FC5">
      <w:pPr>
        <w:jc w:val="center"/>
        <w:rPr>
          <w:rFonts w:cstheme="minorHAnsi"/>
          <w:lang w:bidi="pt-PT"/>
        </w:rPr>
      </w:pPr>
    </w:p>
    <w:p w14:paraId="0EE16E6E" w14:textId="79561AA5" w:rsidR="00F062E2" w:rsidRDefault="00F062E2" w:rsidP="00365FC5">
      <w:pPr>
        <w:jc w:val="center"/>
        <w:rPr>
          <w:rFonts w:cstheme="minorHAnsi"/>
          <w:lang w:bidi="pt-PT"/>
        </w:rPr>
      </w:pPr>
    </w:p>
    <w:p w14:paraId="77491DFB" w14:textId="4B1011B5" w:rsidR="00F062E2" w:rsidRDefault="00F062E2" w:rsidP="00365FC5">
      <w:pPr>
        <w:jc w:val="center"/>
        <w:rPr>
          <w:rFonts w:cstheme="minorHAnsi"/>
          <w:lang w:bidi="pt-PT"/>
        </w:rPr>
      </w:pPr>
    </w:p>
    <w:p w14:paraId="0BB998E3" w14:textId="5CFBF600" w:rsidR="00F062E2" w:rsidRPr="00F83BB1" w:rsidRDefault="00F062E2" w:rsidP="00F062E2">
      <w:pPr>
        <w:pStyle w:val="Ttulo1"/>
        <w:rPr>
          <w:rFonts w:asciiTheme="minorHAnsi" w:hAnsiTheme="minorHAnsi" w:cstheme="minorHAnsi"/>
          <w:color w:val="0F0D29" w:themeColor="text1"/>
          <w:sz w:val="72"/>
          <w:szCs w:val="40"/>
          <w:lang w:bidi="pt-PT"/>
        </w:rPr>
      </w:pPr>
      <w:r w:rsidRPr="00F83BB1">
        <w:rPr>
          <w:rFonts w:asciiTheme="minorHAnsi" w:hAnsiTheme="minorHAnsi" w:cstheme="minorHAnsi"/>
          <w:color w:val="0F0D29" w:themeColor="text1"/>
          <w:sz w:val="72"/>
          <w:szCs w:val="40"/>
          <w:lang w:bidi="pt-PT"/>
        </w:rPr>
        <w:lastRenderedPageBreak/>
        <w:t>Resumo</w:t>
      </w:r>
    </w:p>
    <w:p w14:paraId="37A864C1" w14:textId="77777777" w:rsidR="00F062E2" w:rsidRDefault="00F062E2" w:rsidP="00365FC5">
      <w:pPr>
        <w:jc w:val="center"/>
        <w:rPr>
          <w:rFonts w:cstheme="minorHAnsi"/>
          <w:sz w:val="24"/>
        </w:rPr>
      </w:pPr>
    </w:p>
    <w:p w14:paraId="42841968" w14:textId="327D7FCB" w:rsidR="00F062E2" w:rsidRDefault="00F062E2" w:rsidP="00F062E2">
      <w:pPr>
        <w:rPr>
          <w:rFonts w:cstheme="minorHAnsi"/>
          <w:sz w:val="24"/>
        </w:rPr>
      </w:pPr>
      <w:r>
        <w:rPr>
          <w:rFonts w:cstheme="minorHAnsi"/>
          <w:sz w:val="24"/>
        </w:rPr>
        <w:t>Este projeto consiste na conceção de um jogo de tabuleiro chamado Asterismo realizado através de um conjunto de regras utilizando a linguagem de programação denominada Prolog.</w:t>
      </w:r>
    </w:p>
    <w:p w14:paraId="62D10D41" w14:textId="634E4031" w:rsidR="00F062E2" w:rsidRDefault="00F062E2" w:rsidP="00F062E2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O jogo escolhido </w:t>
      </w:r>
      <w:r w:rsidR="00F83BB1">
        <w:rPr>
          <w:rFonts w:cstheme="minorHAnsi"/>
          <w:sz w:val="24"/>
        </w:rPr>
        <w:t>foi</w:t>
      </w:r>
      <w:r>
        <w:rPr>
          <w:rFonts w:cstheme="minorHAnsi"/>
          <w:sz w:val="24"/>
        </w:rPr>
        <w:t xml:space="preserve"> um jogo cooperativo de 2 jogadores havendo a possibilidade de se jogar com dois jogadores reais, 1 jogador real e 1 jogador virtual ou 2 jogadores virtuais (2 máquinas).</w:t>
      </w:r>
      <w:r w:rsidR="00F83BB1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Cada um dos jogadores virtuais tem diferentes níveis de dificuldade (AI) até um </w:t>
      </w:r>
      <w:r w:rsidR="00F83BB1">
        <w:rPr>
          <w:rFonts w:cstheme="minorHAnsi"/>
          <w:sz w:val="24"/>
        </w:rPr>
        <w:t xml:space="preserve">nível </w:t>
      </w:r>
      <w:r>
        <w:rPr>
          <w:rFonts w:cstheme="minorHAnsi"/>
          <w:sz w:val="24"/>
        </w:rPr>
        <w:t>máximo de 2.</w:t>
      </w:r>
    </w:p>
    <w:p w14:paraId="22F02FFD" w14:textId="70A6BC7B" w:rsidR="00F062E2" w:rsidRDefault="00F062E2" w:rsidP="00F062E2">
      <w:pPr>
        <w:rPr>
          <w:rFonts w:cstheme="minorHAnsi"/>
          <w:sz w:val="24"/>
        </w:rPr>
      </w:pPr>
      <w:r>
        <w:rPr>
          <w:rFonts w:cstheme="minorHAnsi"/>
          <w:sz w:val="24"/>
        </w:rPr>
        <w:t>Todas as regras e modos foram implementadas com sucesso para a entrega deste projeto.</w:t>
      </w:r>
    </w:p>
    <w:p w14:paraId="4799BD22" w14:textId="63D88625" w:rsidR="00F062E2" w:rsidRDefault="00F062E2" w:rsidP="00F062E2">
      <w:pPr>
        <w:rPr>
          <w:rFonts w:cstheme="minorHAnsi"/>
          <w:sz w:val="24"/>
        </w:rPr>
      </w:pPr>
      <w:r>
        <w:rPr>
          <w:rFonts w:cstheme="minorHAnsi"/>
          <w:sz w:val="24"/>
        </w:rPr>
        <w:t>Este projeto permitiu uma aprendizagem de forma eficaz para a realização do trabalho, baseando-se muito na pesquisa e na motivação pela parte prática da linguagem de Prolog.</w:t>
      </w:r>
    </w:p>
    <w:p w14:paraId="049F1502" w14:textId="2E968D49" w:rsidR="00F062E2" w:rsidRDefault="00F062E2" w:rsidP="00F062E2">
      <w:pPr>
        <w:rPr>
          <w:rFonts w:cstheme="minorHAnsi"/>
          <w:sz w:val="24"/>
        </w:rPr>
      </w:pPr>
      <w:r>
        <w:rPr>
          <w:rFonts w:cstheme="minorHAnsi"/>
          <w:sz w:val="24"/>
        </w:rPr>
        <w:t>O que se p</w:t>
      </w:r>
      <w:r w:rsidR="00E24CB1">
        <w:rPr>
          <w:rFonts w:cstheme="minorHAnsi"/>
          <w:sz w:val="24"/>
        </w:rPr>
        <w:t>ô</w:t>
      </w:r>
      <w:r>
        <w:rPr>
          <w:rFonts w:cstheme="minorHAnsi"/>
          <w:sz w:val="24"/>
        </w:rPr>
        <w:t xml:space="preserve">de verificar, logo desde o </w:t>
      </w:r>
      <w:r w:rsidR="00F83BB1">
        <w:rPr>
          <w:rFonts w:cstheme="minorHAnsi"/>
          <w:sz w:val="24"/>
        </w:rPr>
        <w:t>início</w:t>
      </w:r>
      <w:r>
        <w:rPr>
          <w:rFonts w:cstheme="minorHAnsi"/>
          <w:sz w:val="24"/>
        </w:rPr>
        <w:t xml:space="preserve"> da utilização desta ferramenta, </w:t>
      </w:r>
      <w:r w:rsidR="00E24CB1">
        <w:rPr>
          <w:rFonts w:cstheme="minorHAnsi"/>
          <w:sz w:val="24"/>
        </w:rPr>
        <w:t>foi</w:t>
      </w:r>
      <w:r>
        <w:rPr>
          <w:rFonts w:cstheme="minorHAnsi"/>
          <w:sz w:val="24"/>
        </w:rPr>
        <w:t xml:space="preserve"> a rapidez e eficácia da realização de qualquer tarefa</w:t>
      </w:r>
      <w:r w:rsidR="00E24CB1">
        <w:rPr>
          <w:rFonts w:cstheme="minorHAnsi"/>
          <w:sz w:val="24"/>
        </w:rPr>
        <w:t xml:space="preserve">, </w:t>
      </w:r>
      <w:r w:rsidR="00F83BB1">
        <w:rPr>
          <w:rFonts w:cstheme="minorHAnsi"/>
          <w:sz w:val="24"/>
        </w:rPr>
        <w:t>nomeadamente problemas de decisão.</w:t>
      </w:r>
    </w:p>
    <w:p w14:paraId="4473B0AC" w14:textId="2B8145B8" w:rsidR="00F83BB1" w:rsidRDefault="00F83BB1" w:rsidP="00F062E2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Resumindo, foi realizado um jogo complexo numa linguagem nova e completamente </w:t>
      </w:r>
      <w:r w:rsidR="00E24CB1">
        <w:rPr>
          <w:rFonts w:cstheme="minorHAnsi"/>
          <w:sz w:val="24"/>
        </w:rPr>
        <w:t xml:space="preserve">diferente </w:t>
      </w:r>
      <w:r>
        <w:rPr>
          <w:rFonts w:cstheme="minorHAnsi"/>
          <w:sz w:val="24"/>
        </w:rPr>
        <w:t xml:space="preserve">do que estávamos </w:t>
      </w:r>
      <w:proofErr w:type="gramStart"/>
      <w:r w:rsidR="00E24CB1">
        <w:rPr>
          <w:rFonts w:cstheme="minorHAnsi"/>
          <w:sz w:val="24"/>
        </w:rPr>
        <w:t>habituados</w:t>
      </w:r>
      <w:proofErr w:type="gramEnd"/>
      <w:r w:rsidR="00E24CB1">
        <w:rPr>
          <w:rFonts w:cstheme="minorHAnsi"/>
          <w:sz w:val="24"/>
        </w:rPr>
        <w:t xml:space="preserve"> mas</w:t>
      </w:r>
      <w:r>
        <w:rPr>
          <w:rFonts w:cstheme="minorHAnsi"/>
          <w:sz w:val="24"/>
        </w:rPr>
        <w:t xml:space="preserve"> que há medida do tempo</w:t>
      </w:r>
      <w:r w:rsidR="00E24CB1">
        <w:rPr>
          <w:rFonts w:cstheme="minorHAnsi"/>
          <w:sz w:val="24"/>
        </w:rPr>
        <w:t xml:space="preserve">, </w:t>
      </w:r>
      <w:r>
        <w:rPr>
          <w:rFonts w:cstheme="minorHAnsi"/>
          <w:sz w:val="24"/>
        </w:rPr>
        <w:t xml:space="preserve">foi se tornando mais desafiadora e interessante até á </w:t>
      </w:r>
      <w:r w:rsidR="00E24CB1">
        <w:rPr>
          <w:rFonts w:cstheme="minorHAnsi"/>
          <w:sz w:val="24"/>
        </w:rPr>
        <w:t>final da realização do trabalho</w:t>
      </w:r>
      <w:r>
        <w:rPr>
          <w:rFonts w:cstheme="minorHAnsi"/>
          <w:sz w:val="24"/>
        </w:rPr>
        <w:t xml:space="preserve">. </w:t>
      </w:r>
      <w:r w:rsidR="00E24CB1">
        <w:rPr>
          <w:rFonts w:cstheme="minorHAnsi"/>
          <w:sz w:val="24"/>
        </w:rPr>
        <w:t>Gostaríamos</w:t>
      </w:r>
      <w:r>
        <w:rPr>
          <w:rFonts w:cstheme="minorHAnsi"/>
          <w:sz w:val="24"/>
        </w:rPr>
        <w:t xml:space="preserve"> de ter melhorado ainda mais a </w:t>
      </w:r>
      <w:r w:rsidR="00E24CB1">
        <w:rPr>
          <w:rFonts w:cstheme="minorHAnsi"/>
          <w:sz w:val="24"/>
        </w:rPr>
        <w:t xml:space="preserve">parte de </w:t>
      </w:r>
      <w:r>
        <w:rPr>
          <w:rFonts w:cstheme="minorHAnsi"/>
          <w:sz w:val="24"/>
        </w:rPr>
        <w:t xml:space="preserve">interface </w:t>
      </w:r>
      <w:r w:rsidR="00E24CB1">
        <w:rPr>
          <w:rFonts w:cstheme="minorHAnsi"/>
          <w:sz w:val="24"/>
        </w:rPr>
        <w:t>gráfica,</w:t>
      </w:r>
      <w:r>
        <w:rPr>
          <w:rFonts w:cstheme="minorHAnsi"/>
          <w:sz w:val="24"/>
        </w:rPr>
        <w:t xml:space="preserve"> mas sabemos que esse trabalho </w:t>
      </w:r>
      <w:r w:rsidR="00E24CB1">
        <w:rPr>
          <w:rFonts w:cstheme="minorHAnsi"/>
          <w:sz w:val="24"/>
        </w:rPr>
        <w:t>será</w:t>
      </w:r>
      <w:r>
        <w:rPr>
          <w:rFonts w:cstheme="minorHAnsi"/>
          <w:sz w:val="24"/>
        </w:rPr>
        <w:t xml:space="preserve"> </w:t>
      </w:r>
      <w:r w:rsidR="00E24CB1">
        <w:rPr>
          <w:rFonts w:cstheme="minorHAnsi"/>
          <w:sz w:val="24"/>
        </w:rPr>
        <w:t>desenvolvido</w:t>
      </w:r>
      <w:r>
        <w:rPr>
          <w:rFonts w:cstheme="minorHAnsi"/>
          <w:sz w:val="24"/>
        </w:rPr>
        <w:t xml:space="preserve"> </w:t>
      </w:r>
      <w:r w:rsidR="00E24CB1">
        <w:rPr>
          <w:rFonts w:cstheme="minorHAnsi"/>
          <w:sz w:val="24"/>
        </w:rPr>
        <w:t xml:space="preserve">mais </w:t>
      </w:r>
      <w:r>
        <w:rPr>
          <w:rFonts w:cstheme="minorHAnsi"/>
          <w:sz w:val="24"/>
        </w:rPr>
        <w:t>na unidade curricular de LAIG</w:t>
      </w:r>
      <w:r w:rsidR="00E24CB1">
        <w:rPr>
          <w:rFonts w:cstheme="minorHAnsi"/>
          <w:sz w:val="24"/>
        </w:rPr>
        <w:t>.</w:t>
      </w:r>
    </w:p>
    <w:p w14:paraId="3512EF92" w14:textId="1C2E12CD" w:rsidR="00F062E2" w:rsidRDefault="00F062E2" w:rsidP="00F062E2">
      <w:pPr>
        <w:rPr>
          <w:rFonts w:cstheme="minorHAnsi"/>
          <w:lang w:bidi="pt-PT"/>
        </w:rPr>
      </w:pPr>
    </w:p>
    <w:p w14:paraId="2E93F653" w14:textId="7D5D9C4D" w:rsidR="00E24CB1" w:rsidRDefault="00E24CB1" w:rsidP="00F062E2">
      <w:pPr>
        <w:rPr>
          <w:rFonts w:cstheme="minorHAnsi"/>
          <w:lang w:bidi="pt-PT"/>
        </w:rPr>
      </w:pPr>
    </w:p>
    <w:p w14:paraId="0B422120" w14:textId="02FD7284" w:rsidR="00E24CB1" w:rsidRDefault="00E24CB1" w:rsidP="00F062E2">
      <w:pPr>
        <w:rPr>
          <w:rFonts w:cstheme="minorHAnsi"/>
          <w:lang w:bidi="pt-PT"/>
        </w:rPr>
      </w:pPr>
    </w:p>
    <w:p w14:paraId="501ED3AC" w14:textId="49AB3D49" w:rsidR="00E24CB1" w:rsidRDefault="00E24CB1" w:rsidP="00F062E2">
      <w:pPr>
        <w:rPr>
          <w:rFonts w:cstheme="minorHAnsi"/>
          <w:lang w:bidi="pt-PT"/>
        </w:rPr>
      </w:pPr>
    </w:p>
    <w:p w14:paraId="495AF528" w14:textId="417BDEFD" w:rsidR="00E24CB1" w:rsidRDefault="00E24CB1" w:rsidP="00F062E2">
      <w:pPr>
        <w:rPr>
          <w:rFonts w:cstheme="minorHAnsi"/>
          <w:lang w:bidi="pt-PT"/>
        </w:rPr>
      </w:pPr>
    </w:p>
    <w:p w14:paraId="4826797C" w14:textId="070F6144" w:rsidR="00E24CB1" w:rsidRDefault="00E24CB1" w:rsidP="00F062E2">
      <w:pPr>
        <w:rPr>
          <w:rFonts w:cstheme="minorHAnsi"/>
          <w:lang w:bidi="pt-PT"/>
        </w:rPr>
      </w:pPr>
    </w:p>
    <w:p w14:paraId="741331A9" w14:textId="1F6516EF" w:rsidR="00E24CB1" w:rsidRDefault="00E24CB1" w:rsidP="00F062E2">
      <w:pPr>
        <w:rPr>
          <w:rFonts w:cstheme="minorHAnsi"/>
          <w:lang w:bidi="pt-PT"/>
        </w:rPr>
      </w:pPr>
    </w:p>
    <w:p w14:paraId="042D9017" w14:textId="62FD7DD9" w:rsidR="00E24CB1" w:rsidRDefault="00E24CB1" w:rsidP="00F062E2">
      <w:pPr>
        <w:rPr>
          <w:rFonts w:cstheme="minorHAnsi"/>
          <w:lang w:bidi="pt-PT"/>
        </w:rPr>
      </w:pPr>
    </w:p>
    <w:p w14:paraId="31D1D037" w14:textId="592D9469" w:rsidR="00E24CB1" w:rsidRDefault="00E24CB1" w:rsidP="00F062E2">
      <w:pPr>
        <w:rPr>
          <w:rFonts w:cstheme="minorHAnsi"/>
          <w:lang w:bidi="pt-PT"/>
        </w:rPr>
      </w:pPr>
    </w:p>
    <w:p w14:paraId="44A37675" w14:textId="4E043913" w:rsidR="00E24CB1" w:rsidRDefault="00E24CB1" w:rsidP="00F062E2">
      <w:pPr>
        <w:rPr>
          <w:rFonts w:cstheme="minorHAnsi"/>
          <w:lang w:bidi="pt-PT"/>
        </w:rPr>
      </w:pPr>
    </w:p>
    <w:p w14:paraId="130E6E30" w14:textId="2BA5EA93" w:rsidR="00E24CB1" w:rsidRDefault="00E24CB1" w:rsidP="00F062E2">
      <w:pPr>
        <w:rPr>
          <w:rFonts w:cstheme="minorHAnsi"/>
          <w:lang w:bidi="pt-PT"/>
        </w:rPr>
      </w:pPr>
    </w:p>
    <w:p w14:paraId="1724D9A7" w14:textId="7BBEA3BF" w:rsidR="00E24CB1" w:rsidRDefault="00E24CB1" w:rsidP="00F062E2">
      <w:pPr>
        <w:rPr>
          <w:rFonts w:cstheme="minorHAnsi"/>
          <w:lang w:bidi="pt-PT"/>
        </w:rPr>
      </w:pPr>
    </w:p>
    <w:p w14:paraId="5B9CCC8C" w14:textId="296001EF" w:rsidR="00E24CB1" w:rsidRDefault="00E24CB1" w:rsidP="00F062E2">
      <w:pPr>
        <w:rPr>
          <w:rFonts w:cstheme="minorHAnsi"/>
          <w:lang w:bidi="pt-PT"/>
        </w:rPr>
      </w:pPr>
    </w:p>
    <w:p w14:paraId="6336F6F4" w14:textId="4EACD345" w:rsidR="00E24CB1" w:rsidRDefault="00E24CB1" w:rsidP="00F062E2">
      <w:pPr>
        <w:rPr>
          <w:rFonts w:cstheme="minorHAnsi"/>
          <w:lang w:bidi="pt-PT"/>
        </w:rPr>
      </w:pPr>
    </w:p>
    <w:p w14:paraId="5731D5BB" w14:textId="2DE154B4" w:rsidR="00E24CB1" w:rsidRDefault="00E24CB1" w:rsidP="00F062E2">
      <w:pPr>
        <w:rPr>
          <w:rFonts w:cstheme="minorHAnsi"/>
          <w:lang w:bidi="pt-PT"/>
        </w:rPr>
      </w:pPr>
    </w:p>
    <w:p w14:paraId="387B5B34" w14:textId="6F669D40" w:rsidR="00E24CB1" w:rsidRDefault="00E24CB1" w:rsidP="00F062E2">
      <w:pPr>
        <w:rPr>
          <w:rFonts w:cstheme="minorHAnsi"/>
          <w:lang w:bidi="pt-PT"/>
        </w:rPr>
      </w:pPr>
    </w:p>
    <w:p w14:paraId="471201F4" w14:textId="0865ACEB" w:rsidR="00D077E9" w:rsidRPr="00E24CB1" w:rsidRDefault="003A315C" w:rsidP="00D077E9">
      <w:pPr>
        <w:pStyle w:val="Ttulo1"/>
        <w:rPr>
          <w:rFonts w:asciiTheme="minorHAnsi" w:hAnsiTheme="minorHAnsi" w:cstheme="minorHAnsi"/>
          <w:color w:val="0F0D29" w:themeColor="text1"/>
          <w:sz w:val="72"/>
          <w:szCs w:val="40"/>
          <w:lang w:bidi="pt-PT"/>
        </w:rPr>
      </w:pPr>
      <w:r w:rsidRPr="00E24CB1">
        <w:rPr>
          <w:rFonts w:asciiTheme="minorHAnsi" w:hAnsiTheme="minorHAnsi" w:cstheme="minorHAnsi"/>
          <w:color w:val="0F0D29" w:themeColor="text1"/>
          <w:sz w:val="72"/>
          <w:szCs w:val="40"/>
          <w:lang w:bidi="pt-PT"/>
        </w:rPr>
        <w:lastRenderedPageBreak/>
        <w:t>Índice</w:t>
      </w:r>
    </w:p>
    <w:p w14:paraId="18E1B679" w14:textId="77777777" w:rsidR="003A315C" w:rsidRPr="00E24CB1" w:rsidRDefault="003A315C" w:rsidP="00D077E9">
      <w:pPr>
        <w:pStyle w:val="Ttulo1"/>
        <w:rPr>
          <w:rFonts w:asciiTheme="minorHAnsi" w:hAnsiTheme="minorHAnsi" w:cstheme="minorHAnsi"/>
          <w:color w:val="0F0D29" w:themeColor="text1"/>
        </w:rPr>
      </w:pPr>
      <w:bookmarkStart w:id="1" w:name="_GoBack"/>
      <w:bookmarkEnd w:id="1"/>
    </w:p>
    <w:p w14:paraId="7829B3DE" w14:textId="08C21D1E" w:rsidR="00547E22" w:rsidRPr="00E24CB1" w:rsidRDefault="00547E22" w:rsidP="00547E22">
      <w:pPr>
        <w:pStyle w:val="PargrafodaLista"/>
        <w:numPr>
          <w:ilvl w:val="0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Introdução ……………………………………………………….</w:t>
      </w:r>
      <w:r w:rsidR="00B51233" w:rsidRPr="00E24CB1">
        <w:rPr>
          <w:rFonts w:cstheme="minorHAnsi"/>
          <w:color w:val="0F0D29" w:themeColor="text1"/>
          <w:sz w:val="40"/>
          <w:szCs w:val="32"/>
        </w:rPr>
        <w:t xml:space="preserve">       </w:t>
      </w:r>
      <w:r w:rsidRPr="00E24CB1">
        <w:rPr>
          <w:rFonts w:cstheme="minorHAnsi"/>
          <w:color w:val="0F0D29" w:themeColor="text1"/>
          <w:sz w:val="40"/>
          <w:szCs w:val="32"/>
        </w:rPr>
        <w:tab/>
        <w:t xml:space="preserve"> </w:t>
      </w:r>
      <w:r w:rsidR="00B51233" w:rsidRPr="00E24CB1">
        <w:rPr>
          <w:rFonts w:cstheme="minorHAnsi"/>
          <w:color w:val="0F0D29" w:themeColor="text1"/>
          <w:sz w:val="40"/>
          <w:szCs w:val="32"/>
        </w:rPr>
        <w:t xml:space="preserve"> </w:t>
      </w:r>
      <w:r w:rsidR="008B1A24" w:rsidRPr="00E24CB1">
        <w:rPr>
          <w:rFonts w:cstheme="minorHAnsi"/>
          <w:color w:val="0F0D29" w:themeColor="text1"/>
          <w:sz w:val="40"/>
          <w:szCs w:val="32"/>
        </w:rPr>
        <w:t xml:space="preserve"> </w:t>
      </w:r>
      <w:r w:rsidR="00E24CB1">
        <w:rPr>
          <w:rFonts w:cstheme="minorHAnsi"/>
          <w:color w:val="0F0D29" w:themeColor="text1"/>
          <w:sz w:val="40"/>
          <w:szCs w:val="32"/>
        </w:rPr>
        <w:t>4</w:t>
      </w:r>
    </w:p>
    <w:p w14:paraId="262208B7" w14:textId="503667F1" w:rsidR="00AB02A7" w:rsidRPr="00E24CB1" w:rsidRDefault="001578B7" w:rsidP="003A315C">
      <w:pPr>
        <w:pStyle w:val="PargrafodaLista"/>
        <w:numPr>
          <w:ilvl w:val="0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 xml:space="preserve">Jogo </w:t>
      </w:r>
      <w:r w:rsidR="003A315C" w:rsidRPr="00E24CB1">
        <w:rPr>
          <w:rFonts w:cstheme="minorHAnsi"/>
          <w:color w:val="0F0D29" w:themeColor="text1"/>
          <w:sz w:val="40"/>
          <w:szCs w:val="32"/>
        </w:rPr>
        <w:t>Asterismo …………………………………………………</w:t>
      </w:r>
      <w:r w:rsidR="00547E22" w:rsidRPr="00E24CB1">
        <w:rPr>
          <w:rFonts w:cstheme="minorHAnsi"/>
          <w:color w:val="0F0D29" w:themeColor="text1"/>
          <w:sz w:val="40"/>
          <w:szCs w:val="32"/>
        </w:rPr>
        <w:t xml:space="preserve">     </w:t>
      </w:r>
      <w:r w:rsidR="00B51233" w:rsidRPr="00E24CB1">
        <w:rPr>
          <w:rFonts w:cstheme="minorHAnsi"/>
          <w:color w:val="0F0D29" w:themeColor="text1"/>
          <w:sz w:val="40"/>
          <w:szCs w:val="32"/>
        </w:rPr>
        <w:tab/>
        <w:t xml:space="preserve">  </w:t>
      </w:r>
      <w:r w:rsidR="008B1A24" w:rsidRPr="00E24CB1">
        <w:rPr>
          <w:rFonts w:cstheme="minorHAnsi"/>
          <w:color w:val="0F0D29" w:themeColor="text1"/>
          <w:sz w:val="40"/>
          <w:szCs w:val="32"/>
        </w:rPr>
        <w:t xml:space="preserve"> </w:t>
      </w:r>
      <w:r w:rsidR="00E24CB1">
        <w:rPr>
          <w:rFonts w:cstheme="minorHAnsi"/>
          <w:color w:val="0F0D29" w:themeColor="text1"/>
          <w:sz w:val="40"/>
          <w:szCs w:val="32"/>
        </w:rPr>
        <w:t>5</w:t>
      </w:r>
    </w:p>
    <w:p w14:paraId="78241AF9" w14:textId="42003D95" w:rsidR="003A315C" w:rsidRPr="00E24CB1" w:rsidRDefault="00547E22" w:rsidP="00547E22">
      <w:pPr>
        <w:pStyle w:val="PargrafodaLista"/>
        <w:numPr>
          <w:ilvl w:val="0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 xml:space="preserve">Lógica do Jogo ………………………………………………….         </w:t>
      </w:r>
      <w:r w:rsidR="00C75BD6" w:rsidRPr="00E24CB1">
        <w:rPr>
          <w:rFonts w:cstheme="minorHAnsi"/>
          <w:color w:val="0F0D29" w:themeColor="text1"/>
          <w:sz w:val="40"/>
          <w:szCs w:val="32"/>
        </w:rPr>
        <w:t xml:space="preserve"> </w:t>
      </w:r>
      <w:r w:rsidR="00E24CB1">
        <w:rPr>
          <w:rFonts w:cstheme="minorHAnsi"/>
          <w:color w:val="0F0D29" w:themeColor="text1"/>
          <w:sz w:val="40"/>
          <w:szCs w:val="32"/>
        </w:rPr>
        <w:t>8</w:t>
      </w:r>
    </w:p>
    <w:p w14:paraId="080C7703" w14:textId="30760A10" w:rsidR="008B1A24" w:rsidRPr="00E24CB1" w:rsidRDefault="003A315C" w:rsidP="008B1A24">
      <w:pPr>
        <w:pStyle w:val="PargrafodaLista"/>
        <w:numPr>
          <w:ilvl w:val="1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Representação interna do estado do jogo</w:t>
      </w:r>
      <w:r w:rsidR="002766BB" w:rsidRPr="00E24CB1">
        <w:rPr>
          <w:rFonts w:cstheme="minorHAnsi"/>
          <w:color w:val="0F0D29" w:themeColor="text1"/>
          <w:sz w:val="40"/>
          <w:szCs w:val="32"/>
        </w:rPr>
        <w:t xml:space="preserve"> </w:t>
      </w:r>
      <w:r w:rsidR="008B1A24" w:rsidRPr="00E24CB1">
        <w:rPr>
          <w:rFonts w:cstheme="minorHAnsi"/>
          <w:color w:val="0F0D29" w:themeColor="text1"/>
          <w:sz w:val="40"/>
          <w:szCs w:val="32"/>
        </w:rPr>
        <w:t>….</w:t>
      </w:r>
      <w:r w:rsidR="00547E22" w:rsidRPr="00E24CB1">
        <w:rPr>
          <w:rFonts w:cstheme="minorHAnsi"/>
          <w:color w:val="0F0D29" w:themeColor="text1"/>
          <w:sz w:val="40"/>
          <w:szCs w:val="32"/>
        </w:rPr>
        <w:t xml:space="preserve">  </w:t>
      </w:r>
      <w:r w:rsidR="00B51233" w:rsidRPr="00E24CB1">
        <w:rPr>
          <w:rFonts w:cstheme="minorHAnsi"/>
          <w:color w:val="0F0D29" w:themeColor="text1"/>
          <w:sz w:val="40"/>
          <w:szCs w:val="32"/>
        </w:rPr>
        <w:t xml:space="preserve">    </w:t>
      </w:r>
      <w:r w:rsidR="008B1A24" w:rsidRPr="00E24CB1">
        <w:rPr>
          <w:rFonts w:cstheme="minorHAnsi"/>
          <w:color w:val="0F0D29" w:themeColor="text1"/>
          <w:sz w:val="40"/>
          <w:szCs w:val="32"/>
        </w:rPr>
        <w:t xml:space="preserve">   </w:t>
      </w:r>
      <w:r w:rsidR="00E24CB1">
        <w:rPr>
          <w:rFonts w:cstheme="minorHAnsi"/>
          <w:color w:val="0F0D29" w:themeColor="text1"/>
          <w:sz w:val="40"/>
          <w:szCs w:val="32"/>
        </w:rPr>
        <w:t>8</w:t>
      </w:r>
    </w:p>
    <w:p w14:paraId="1F559047" w14:textId="49CBE413" w:rsidR="003A315C" w:rsidRPr="00E24CB1" w:rsidRDefault="003A315C" w:rsidP="008B1A24">
      <w:pPr>
        <w:pStyle w:val="PargrafodaLista"/>
        <w:numPr>
          <w:ilvl w:val="1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Visualização do tabuleiro ……………………</w:t>
      </w:r>
      <w:proofErr w:type="gramStart"/>
      <w:r w:rsidRPr="00E24CB1">
        <w:rPr>
          <w:rFonts w:cstheme="minorHAnsi"/>
          <w:color w:val="0F0D29" w:themeColor="text1"/>
          <w:sz w:val="40"/>
          <w:szCs w:val="32"/>
        </w:rPr>
        <w:t>……</w:t>
      </w:r>
      <w:r w:rsidR="008B1A24" w:rsidRPr="00E24CB1">
        <w:rPr>
          <w:rFonts w:cstheme="minorHAnsi"/>
          <w:color w:val="0F0D29" w:themeColor="text1"/>
          <w:sz w:val="40"/>
          <w:szCs w:val="32"/>
        </w:rPr>
        <w:t>.</w:t>
      </w:r>
      <w:proofErr w:type="gramEnd"/>
      <w:r w:rsidR="008B1A24" w:rsidRPr="00E24CB1">
        <w:rPr>
          <w:rFonts w:cstheme="minorHAnsi"/>
          <w:color w:val="0F0D29" w:themeColor="text1"/>
          <w:sz w:val="40"/>
          <w:szCs w:val="32"/>
        </w:rPr>
        <w:t>.</w:t>
      </w:r>
      <w:r w:rsidR="00547E22" w:rsidRPr="00E24CB1">
        <w:rPr>
          <w:rFonts w:cstheme="minorHAnsi"/>
          <w:color w:val="0F0D29" w:themeColor="text1"/>
          <w:sz w:val="40"/>
          <w:szCs w:val="32"/>
        </w:rPr>
        <w:t xml:space="preserve">       </w:t>
      </w:r>
      <w:r w:rsidR="00E24CB1">
        <w:rPr>
          <w:rFonts w:cstheme="minorHAnsi"/>
          <w:color w:val="0F0D29" w:themeColor="text1"/>
          <w:sz w:val="40"/>
          <w:szCs w:val="32"/>
        </w:rPr>
        <w:t xml:space="preserve"> 11</w:t>
      </w:r>
    </w:p>
    <w:p w14:paraId="6E742290" w14:textId="52157300" w:rsidR="008B1A24" w:rsidRPr="00E24CB1" w:rsidRDefault="008B1A24" w:rsidP="008B1A24">
      <w:pPr>
        <w:pStyle w:val="PargrafodaLista"/>
        <w:numPr>
          <w:ilvl w:val="1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Lista de jogadas Válidas …………………………….         1</w:t>
      </w:r>
      <w:r w:rsidR="00E24CB1">
        <w:rPr>
          <w:rFonts w:cstheme="minorHAnsi"/>
          <w:color w:val="0F0D29" w:themeColor="text1"/>
          <w:sz w:val="40"/>
          <w:szCs w:val="32"/>
        </w:rPr>
        <w:t>3</w:t>
      </w:r>
    </w:p>
    <w:p w14:paraId="77A57B1A" w14:textId="76BC92E5" w:rsidR="008B1A24" w:rsidRPr="00E24CB1" w:rsidRDefault="008B1A24" w:rsidP="008B1A24">
      <w:pPr>
        <w:pStyle w:val="PargrafodaLista"/>
        <w:numPr>
          <w:ilvl w:val="1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Execução de jogadas………………………………….</w:t>
      </w:r>
    </w:p>
    <w:p w14:paraId="61B4FD3B" w14:textId="3A0E44AD" w:rsidR="008B1A24" w:rsidRPr="00E24CB1" w:rsidRDefault="008B1A24" w:rsidP="008B1A24">
      <w:pPr>
        <w:pStyle w:val="PargrafodaLista"/>
        <w:numPr>
          <w:ilvl w:val="1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Final do Jogo………………………………………………</w:t>
      </w:r>
    </w:p>
    <w:p w14:paraId="0ABCE1AC" w14:textId="18C950EE" w:rsidR="008B1A24" w:rsidRPr="00E24CB1" w:rsidRDefault="008B1A24" w:rsidP="008B1A24">
      <w:pPr>
        <w:pStyle w:val="PargrafodaLista"/>
        <w:numPr>
          <w:ilvl w:val="1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Avaliação do Tabuleiro…………………………….</w:t>
      </w:r>
    </w:p>
    <w:p w14:paraId="21F39178" w14:textId="178CA316" w:rsidR="003A315C" w:rsidRPr="00E24CB1" w:rsidRDefault="008B1A24" w:rsidP="003A315C">
      <w:pPr>
        <w:pStyle w:val="PargrafodaLista"/>
        <w:numPr>
          <w:ilvl w:val="1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Jogada do Computador……………………………</w:t>
      </w:r>
    </w:p>
    <w:p w14:paraId="09594F59" w14:textId="77777777" w:rsidR="008B1A24" w:rsidRPr="00E24CB1" w:rsidRDefault="008B1A24" w:rsidP="008B1A24">
      <w:pPr>
        <w:pStyle w:val="PargrafodaLista"/>
        <w:ind w:left="1440"/>
        <w:rPr>
          <w:rFonts w:cstheme="minorHAnsi"/>
          <w:color w:val="0F0D29" w:themeColor="text1"/>
          <w:sz w:val="40"/>
          <w:szCs w:val="32"/>
        </w:rPr>
      </w:pPr>
    </w:p>
    <w:p w14:paraId="1F06823E" w14:textId="0F80C500" w:rsidR="00547E22" w:rsidRPr="00E24CB1" w:rsidRDefault="00547E22" w:rsidP="00547E22">
      <w:pPr>
        <w:pStyle w:val="PargrafodaLista"/>
        <w:numPr>
          <w:ilvl w:val="0"/>
          <w:numId w:val="4"/>
        </w:numPr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Conclusõe</w:t>
      </w:r>
      <w:r w:rsidR="008B1A24" w:rsidRPr="00E24CB1">
        <w:rPr>
          <w:rFonts w:cstheme="minorHAnsi"/>
          <w:color w:val="0F0D29" w:themeColor="text1"/>
          <w:sz w:val="40"/>
          <w:szCs w:val="32"/>
        </w:rPr>
        <w:t>s …………………………………………………….</w:t>
      </w:r>
    </w:p>
    <w:p w14:paraId="64ADBF71" w14:textId="7896504D" w:rsidR="00547E22" w:rsidRPr="00E24CB1" w:rsidRDefault="00547E22" w:rsidP="00547E22">
      <w:pPr>
        <w:pStyle w:val="PargrafodaLista"/>
        <w:rPr>
          <w:rFonts w:cstheme="minorHAnsi"/>
          <w:color w:val="0F0D29" w:themeColor="text1"/>
          <w:sz w:val="40"/>
          <w:szCs w:val="32"/>
        </w:rPr>
      </w:pPr>
    </w:p>
    <w:p w14:paraId="39939CA6" w14:textId="73C89F74" w:rsidR="00547E22" w:rsidRPr="00E24CB1" w:rsidRDefault="00547E22" w:rsidP="00547E22">
      <w:pPr>
        <w:pStyle w:val="PargrafodaLista"/>
        <w:rPr>
          <w:rFonts w:cstheme="minorHAnsi"/>
          <w:color w:val="0F0D29" w:themeColor="text1"/>
          <w:sz w:val="40"/>
          <w:szCs w:val="32"/>
        </w:rPr>
      </w:pPr>
    </w:p>
    <w:p w14:paraId="729A0F29" w14:textId="1B449900" w:rsidR="00547E22" w:rsidRPr="00E24CB1" w:rsidRDefault="00547E22" w:rsidP="00547E22">
      <w:pPr>
        <w:pStyle w:val="PargrafodaLista"/>
        <w:rPr>
          <w:rFonts w:cstheme="minorHAnsi"/>
          <w:color w:val="0F0D29" w:themeColor="text1"/>
          <w:sz w:val="40"/>
          <w:szCs w:val="32"/>
        </w:rPr>
      </w:pPr>
    </w:p>
    <w:p w14:paraId="31AE4747" w14:textId="77777777" w:rsidR="00547E22" w:rsidRPr="00E24CB1" w:rsidRDefault="00547E22" w:rsidP="00547E22">
      <w:pPr>
        <w:pStyle w:val="PargrafodaLista"/>
        <w:rPr>
          <w:rFonts w:cstheme="minorHAnsi"/>
          <w:color w:val="0F0D29" w:themeColor="text1"/>
          <w:sz w:val="40"/>
          <w:szCs w:val="32"/>
        </w:rPr>
      </w:pPr>
    </w:p>
    <w:p w14:paraId="0F9FC9EB" w14:textId="7934A5C6" w:rsidR="00547E22" w:rsidRPr="00E24CB1" w:rsidRDefault="00547E22" w:rsidP="00E24CB1">
      <w:pPr>
        <w:pStyle w:val="PargrafodaLista"/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color w:val="0F0D29" w:themeColor="text1"/>
          <w:sz w:val="40"/>
          <w:szCs w:val="32"/>
        </w:rPr>
        <w:t>Bibliografia</w:t>
      </w:r>
    </w:p>
    <w:p w14:paraId="2F786DAF" w14:textId="77777777" w:rsidR="003A315C" w:rsidRPr="00E24CB1" w:rsidRDefault="003A315C" w:rsidP="003A315C">
      <w:pPr>
        <w:rPr>
          <w:rFonts w:cstheme="minorHAnsi"/>
          <w:color w:val="0F0D29" w:themeColor="text1"/>
          <w:sz w:val="40"/>
          <w:szCs w:val="32"/>
        </w:rPr>
      </w:pPr>
    </w:p>
    <w:p w14:paraId="2BC85530" w14:textId="77777777" w:rsidR="00B51233" w:rsidRPr="00E24CB1" w:rsidRDefault="00B51233" w:rsidP="00B51233">
      <w:pPr>
        <w:pStyle w:val="PargrafodaLista"/>
        <w:rPr>
          <w:rFonts w:cstheme="minorHAnsi"/>
          <w:color w:val="0F0D29" w:themeColor="text1"/>
          <w:sz w:val="40"/>
          <w:szCs w:val="32"/>
        </w:rPr>
      </w:pPr>
    </w:p>
    <w:p w14:paraId="3F78CD69" w14:textId="7710BAA1" w:rsidR="00B51233" w:rsidRPr="00E24CB1" w:rsidRDefault="00B51233" w:rsidP="00B51233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  <w:r w:rsidRPr="00E24CB1">
        <w:rPr>
          <w:rFonts w:asciiTheme="minorHAnsi" w:hAnsiTheme="minorHAnsi" w:cstheme="minorHAnsi"/>
          <w:color w:val="0F0D29" w:themeColor="text1"/>
          <w:szCs w:val="40"/>
          <w:lang w:bidi="pt-PT"/>
        </w:rPr>
        <w:lastRenderedPageBreak/>
        <w:t>Introdução</w:t>
      </w:r>
    </w:p>
    <w:p w14:paraId="4937D892" w14:textId="27E6CE7C" w:rsidR="00473E37" w:rsidRPr="00E24CB1" w:rsidRDefault="00473E37" w:rsidP="00473E37">
      <w:pPr>
        <w:ind w:firstLine="720"/>
        <w:jc w:val="both"/>
        <w:rPr>
          <w:rFonts w:cstheme="minorHAnsi"/>
          <w:color w:val="0F0D29" w:themeColor="text1"/>
          <w:sz w:val="24"/>
        </w:rPr>
      </w:pPr>
      <w:r w:rsidRPr="00E24CB1">
        <w:rPr>
          <w:rFonts w:cstheme="minorHAnsi"/>
          <w:color w:val="0F0D29" w:themeColor="text1"/>
          <w:sz w:val="24"/>
        </w:rPr>
        <w:t>Este projeto foi desenvolvido no âmbito da unidade curricular de Programação em Logica (PLOG), do 3º ano do curso Mestrado Integrado em Engenharia Informática da FEUP. O objetivo deste projeto foi implementar, através do sistema de desenvolvimento do SICSTUS Prolog, um jogo de tabuleiro com um conjunto de regras pré-definidas pelo criador do jogo.</w:t>
      </w:r>
    </w:p>
    <w:p w14:paraId="7E7C3C51" w14:textId="77777777" w:rsidR="00473E37" w:rsidRPr="00E24CB1" w:rsidRDefault="00473E37" w:rsidP="00473E37">
      <w:pPr>
        <w:jc w:val="both"/>
        <w:rPr>
          <w:rFonts w:cstheme="minorHAnsi"/>
          <w:color w:val="0F0D29" w:themeColor="text1"/>
          <w:sz w:val="24"/>
        </w:rPr>
      </w:pPr>
      <w:r w:rsidRPr="00E24CB1">
        <w:rPr>
          <w:rFonts w:cstheme="minorHAnsi"/>
          <w:color w:val="0F0D29" w:themeColor="text1"/>
          <w:sz w:val="24"/>
        </w:rPr>
        <w:t>O relatório segue a seguinte estrutura:</w:t>
      </w:r>
    </w:p>
    <w:p w14:paraId="7F22E31D" w14:textId="6B493938" w:rsidR="00473E37" w:rsidRPr="00E24CB1" w:rsidRDefault="00473E37" w:rsidP="00473E37">
      <w:pPr>
        <w:pStyle w:val="PargrafodaLista"/>
        <w:numPr>
          <w:ilvl w:val="0"/>
          <w:numId w:val="6"/>
        </w:numPr>
        <w:jc w:val="both"/>
        <w:rPr>
          <w:rFonts w:cstheme="minorHAnsi"/>
          <w:b w:val="0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Jogo Asterismo</w:t>
      </w:r>
      <w:r w:rsidR="00411F20" w:rsidRPr="00E24CB1">
        <w:rPr>
          <w:rFonts w:cstheme="minorHAnsi"/>
          <w:b w:val="0"/>
          <w:bCs/>
          <w:color w:val="0F0D29" w:themeColor="text1"/>
          <w:sz w:val="24"/>
          <w:szCs w:val="28"/>
        </w:rPr>
        <w:t>:</w:t>
      </w:r>
      <w:r w:rsidRPr="00E24CB1">
        <w:rPr>
          <w:rFonts w:cstheme="minorHAnsi"/>
          <w:b w:val="0"/>
          <w:bCs/>
          <w:color w:val="0F0D29" w:themeColor="text1"/>
          <w:sz w:val="24"/>
          <w:szCs w:val="28"/>
        </w:rPr>
        <w:t xml:space="preserve"> Descrição do jogo e principalmente das suas regras.</w:t>
      </w:r>
    </w:p>
    <w:p w14:paraId="786FBAC1" w14:textId="1C62EBE9" w:rsidR="00473E37" w:rsidRPr="00E24CB1" w:rsidRDefault="00473E37" w:rsidP="00473E37">
      <w:pPr>
        <w:pStyle w:val="PargrafodaLista"/>
        <w:numPr>
          <w:ilvl w:val="0"/>
          <w:numId w:val="6"/>
        </w:numPr>
        <w:jc w:val="both"/>
        <w:rPr>
          <w:rFonts w:cstheme="minorHAnsi"/>
          <w:b w:val="0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Lógica do Jogo</w:t>
      </w:r>
      <w:r w:rsidR="00411F20" w:rsidRPr="00E24CB1">
        <w:rPr>
          <w:rFonts w:cstheme="minorHAnsi"/>
          <w:bCs/>
          <w:color w:val="0F0D29" w:themeColor="text1"/>
          <w:sz w:val="24"/>
          <w:szCs w:val="28"/>
        </w:rPr>
        <w:t>:</w:t>
      </w:r>
      <w:r w:rsidR="00411F20" w:rsidRPr="00E24CB1">
        <w:rPr>
          <w:rFonts w:cstheme="minorHAnsi"/>
          <w:b w:val="0"/>
          <w:bCs/>
          <w:color w:val="0F0D29" w:themeColor="text1"/>
          <w:sz w:val="24"/>
          <w:szCs w:val="28"/>
        </w:rPr>
        <w:t xml:space="preserve"> Implementação </w:t>
      </w:r>
      <w:r w:rsidR="00ED036E" w:rsidRPr="00E24CB1">
        <w:rPr>
          <w:rFonts w:cstheme="minorHAnsi"/>
          <w:b w:val="0"/>
          <w:bCs/>
          <w:color w:val="0F0D29" w:themeColor="text1"/>
          <w:sz w:val="24"/>
          <w:szCs w:val="28"/>
        </w:rPr>
        <w:t>da l</w:t>
      </w:r>
      <w:r w:rsidR="00411F20" w:rsidRPr="00E24CB1">
        <w:rPr>
          <w:rFonts w:cstheme="minorHAnsi"/>
          <w:b w:val="0"/>
          <w:bCs/>
          <w:color w:val="0F0D29" w:themeColor="text1"/>
          <w:sz w:val="24"/>
          <w:szCs w:val="28"/>
        </w:rPr>
        <w:t>ógica do jogo em Prolog</w:t>
      </w:r>
      <w:r w:rsidR="00ED036E" w:rsidRPr="00E24CB1">
        <w:rPr>
          <w:rFonts w:cstheme="minorHAnsi"/>
          <w:b w:val="0"/>
          <w:bCs/>
          <w:color w:val="0F0D29" w:themeColor="text1"/>
          <w:sz w:val="24"/>
          <w:szCs w:val="28"/>
        </w:rPr>
        <w:t>, tendo a seguinte estrutura:</w:t>
      </w:r>
    </w:p>
    <w:p w14:paraId="715C7B9E" w14:textId="281912D6" w:rsidR="00473E37" w:rsidRPr="00E24CB1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 w:val="0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Representação interna do estado do jogo</w:t>
      </w:r>
      <w:r w:rsidR="00ED036E" w:rsidRPr="00E24CB1">
        <w:rPr>
          <w:rFonts w:cstheme="minorHAnsi"/>
          <w:bCs/>
          <w:color w:val="0F0D29" w:themeColor="text1"/>
          <w:sz w:val="24"/>
          <w:szCs w:val="28"/>
        </w:rPr>
        <w:t>:</w:t>
      </w:r>
      <w:r w:rsidR="00ED036E" w:rsidRPr="00E24CB1">
        <w:rPr>
          <w:rFonts w:cstheme="minorHAnsi"/>
          <w:b w:val="0"/>
          <w:bCs/>
          <w:color w:val="0F0D29" w:themeColor="text1"/>
          <w:sz w:val="24"/>
          <w:szCs w:val="28"/>
        </w:rPr>
        <w:t xml:space="preserve"> Descrição da estrutura utilizada para guardar o estado inicial, intermédio e final do jogo</w:t>
      </w:r>
    </w:p>
    <w:p w14:paraId="03FF3FD5" w14:textId="3246151E" w:rsidR="00473E37" w:rsidRPr="00E24CB1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 w:val="0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Visualização do tabuleiro</w:t>
      </w:r>
      <w:r w:rsidR="00ED036E" w:rsidRPr="00E24CB1">
        <w:rPr>
          <w:rFonts w:cstheme="minorHAnsi"/>
          <w:bCs/>
          <w:color w:val="0F0D29" w:themeColor="text1"/>
          <w:sz w:val="24"/>
          <w:szCs w:val="28"/>
        </w:rPr>
        <w:t>:</w:t>
      </w:r>
      <w:r w:rsidR="00ED036E" w:rsidRPr="00E24CB1">
        <w:rPr>
          <w:rFonts w:cstheme="minorHAnsi"/>
          <w:b w:val="0"/>
          <w:bCs/>
          <w:color w:val="0F0D29" w:themeColor="text1"/>
          <w:sz w:val="24"/>
          <w:szCs w:val="28"/>
        </w:rPr>
        <w:t xml:space="preserve"> Exposição da interface com o utilizador, descrevendo a visualização do estado do jogo e robustez da interface/validações de entrada.</w:t>
      </w:r>
    </w:p>
    <w:p w14:paraId="7240835A" w14:textId="45203B39" w:rsidR="00473E37" w:rsidRPr="00E24CB1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 w:val="0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Lista de jogadas válidas</w:t>
      </w:r>
      <w:r w:rsidR="00ED036E" w:rsidRPr="00E24CB1">
        <w:rPr>
          <w:rFonts w:cstheme="minorHAnsi"/>
          <w:bCs/>
          <w:color w:val="0F0D29" w:themeColor="text1"/>
          <w:sz w:val="24"/>
          <w:szCs w:val="28"/>
        </w:rPr>
        <w:t>:</w:t>
      </w:r>
      <w:r w:rsidR="00ED036E" w:rsidRPr="00E24CB1">
        <w:rPr>
          <w:rFonts w:cstheme="minorHAnsi"/>
          <w:b w:val="0"/>
          <w:bCs/>
          <w:color w:val="0F0D29" w:themeColor="text1"/>
          <w:sz w:val="24"/>
          <w:szCs w:val="28"/>
        </w:rPr>
        <w:t xml:space="preserve"> Descrição dos predicados utilizados para a obtenção das jogadas válidas.</w:t>
      </w:r>
    </w:p>
    <w:p w14:paraId="2FFBFDA5" w14:textId="31AFF1DC" w:rsidR="00473E37" w:rsidRPr="00E24CB1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Execução de jogadas</w:t>
      </w:r>
      <w:r w:rsidR="00ED036E" w:rsidRPr="00E24CB1">
        <w:rPr>
          <w:rFonts w:cstheme="minorHAnsi"/>
          <w:bCs/>
          <w:color w:val="0F0D29" w:themeColor="text1"/>
          <w:sz w:val="24"/>
          <w:szCs w:val="28"/>
        </w:rPr>
        <w:t xml:space="preserve">: </w:t>
      </w:r>
      <w:r w:rsidR="00402397" w:rsidRPr="00E24CB1">
        <w:rPr>
          <w:rFonts w:cstheme="minorHAnsi"/>
          <w:b w:val="0"/>
          <w:bCs/>
          <w:color w:val="0F0D29" w:themeColor="text1"/>
          <w:sz w:val="24"/>
          <w:szCs w:val="28"/>
        </w:rPr>
        <w:t>Exposição dos predicados utilizados para fazer com que o ciclo do jogo funcione.</w:t>
      </w:r>
    </w:p>
    <w:p w14:paraId="713E76C9" w14:textId="7D71FF3F" w:rsidR="00473E37" w:rsidRPr="00E24CB1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Final do jogo</w:t>
      </w:r>
      <w:r w:rsidR="00ED036E" w:rsidRPr="00E24CB1">
        <w:rPr>
          <w:rFonts w:cstheme="minorHAnsi"/>
          <w:bCs/>
          <w:color w:val="0F0D29" w:themeColor="text1"/>
          <w:sz w:val="24"/>
          <w:szCs w:val="28"/>
        </w:rPr>
        <w:t>:</w:t>
      </w:r>
      <w:r w:rsidR="00402397" w:rsidRPr="00E24CB1">
        <w:rPr>
          <w:rFonts w:cstheme="minorHAnsi"/>
          <w:bCs/>
          <w:color w:val="0F0D29" w:themeColor="text1"/>
          <w:sz w:val="24"/>
          <w:szCs w:val="28"/>
        </w:rPr>
        <w:t xml:space="preserve"> </w:t>
      </w:r>
      <w:r w:rsidR="00402397" w:rsidRPr="00E24CB1">
        <w:rPr>
          <w:rFonts w:cstheme="minorHAnsi"/>
          <w:b w:val="0"/>
          <w:bCs/>
          <w:color w:val="0F0D29" w:themeColor="text1"/>
          <w:sz w:val="24"/>
          <w:szCs w:val="28"/>
        </w:rPr>
        <w:t>Descrição dos predicados que fazem a verificação do final do jogo com identificação do vencedor.</w:t>
      </w:r>
    </w:p>
    <w:p w14:paraId="045FE0AE" w14:textId="1143755D" w:rsidR="00473E37" w:rsidRPr="00E24CB1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Avaliação do tabuleiro</w:t>
      </w:r>
      <w:r w:rsidR="00ED036E" w:rsidRPr="00E24CB1">
        <w:rPr>
          <w:rFonts w:cstheme="minorHAnsi"/>
          <w:bCs/>
          <w:color w:val="0F0D29" w:themeColor="text1"/>
          <w:sz w:val="24"/>
          <w:szCs w:val="28"/>
        </w:rPr>
        <w:t>:</w:t>
      </w:r>
      <w:r w:rsidR="00402397" w:rsidRPr="00E24CB1">
        <w:rPr>
          <w:rFonts w:cstheme="minorHAnsi"/>
          <w:bCs/>
          <w:color w:val="0F0D29" w:themeColor="text1"/>
          <w:sz w:val="24"/>
          <w:szCs w:val="28"/>
        </w:rPr>
        <w:t xml:space="preserve"> </w:t>
      </w:r>
      <w:r w:rsidR="00402397" w:rsidRPr="00E24CB1">
        <w:rPr>
          <w:rFonts w:cstheme="minorHAnsi"/>
          <w:b w:val="0"/>
          <w:bCs/>
          <w:color w:val="0F0D29" w:themeColor="text1"/>
          <w:sz w:val="24"/>
          <w:szCs w:val="28"/>
        </w:rPr>
        <w:t>Descrição dos predicados que permitem comparar a aplicação de diversas jogadas disponíveis.</w:t>
      </w:r>
    </w:p>
    <w:p w14:paraId="79C48E8B" w14:textId="3CC0932F" w:rsidR="00402397" w:rsidRPr="00E24CB1" w:rsidRDefault="00473E37" w:rsidP="00402397">
      <w:pPr>
        <w:pStyle w:val="PargrafodaLista"/>
        <w:numPr>
          <w:ilvl w:val="1"/>
          <w:numId w:val="6"/>
        </w:numPr>
        <w:jc w:val="both"/>
        <w:rPr>
          <w:rFonts w:cstheme="minorHAnsi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Jogada do computador</w:t>
      </w:r>
      <w:r w:rsidR="00ED036E" w:rsidRPr="00E24CB1">
        <w:rPr>
          <w:rFonts w:cstheme="minorHAnsi"/>
          <w:bCs/>
          <w:color w:val="0F0D29" w:themeColor="text1"/>
          <w:sz w:val="24"/>
          <w:szCs w:val="28"/>
        </w:rPr>
        <w:t>:</w:t>
      </w:r>
      <w:r w:rsidR="00402397" w:rsidRPr="00E24CB1">
        <w:rPr>
          <w:rFonts w:cstheme="minorHAnsi"/>
          <w:bCs/>
          <w:color w:val="0F0D29" w:themeColor="text1"/>
          <w:sz w:val="24"/>
          <w:szCs w:val="28"/>
        </w:rPr>
        <w:t xml:space="preserve"> </w:t>
      </w:r>
      <w:r w:rsidR="00402397" w:rsidRPr="00E24CB1">
        <w:rPr>
          <w:rFonts w:cstheme="minorHAnsi"/>
          <w:b w:val="0"/>
          <w:bCs/>
          <w:color w:val="0F0D29" w:themeColor="text1"/>
          <w:sz w:val="24"/>
          <w:szCs w:val="28"/>
        </w:rPr>
        <w:t>Descrição dos predicados</w:t>
      </w:r>
      <w:r w:rsidR="00754BC1" w:rsidRPr="00E24CB1">
        <w:rPr>
          <w:rFonts w:cstheme="minorHAnsi"/>
          <w:b w:val="0"/>
          <w:bCs/>
          <w:color w:val="0F0D29" w:themeColor="text1"/>
          <w:sz w:val="24"/>
          <w:szCs w:val="28"/>
        </w:rPr>
        <w:t xml:space="preserve"> que fazem com que o computador escolha uma jogada válida durante o ciclo de jogo bem como a explicação da implementação das dificuldades 0 e 1 do computador.</w:t>
      </w:r>
    </w:p>
    <w:p w14:paraId="0EE69B08" w14:textId="1C100774" w:rsidR="00473E37" w:rsidRPr="00E24CB1" w:rsidRDefault="00473E37" w:rsidP="00473E37">
      <w:pPr>
        <w:pStyle w:val="PargrafodaLista"/>
        <w:numPr>
          <w:ilvl w:val="0"/>
          <w:numId w:val="6"/>
        </w:numPr>
        <w:jc w:val="both"/>
        <w:rPr>
          <w:rFonts w:cstheme="minorHAnsi"/>
          <w:b w:val="0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>Conclusões</w:t>
      </w:r>
      <w:r w:rsidR="00754BC1" w:rsidRPr="00E24CB1">
        <w:rPr>
          <w:rFonts w:cstheme="minorHAnsi"/>
          <w:bCs/>
          <w:color w:val="0F0D29" w:themeColor="text1"/>
          <w:sz w:val="24"/>
          <w:szCs w:val="28"/>
        </w:rPr>
        <w:t>:</w:t>
      </w:r>
      <w:r w:rsidR="00754BC1" w:rsidRPr="00E24CB1">
        <w:rPr>
          <w:rFonts w:cstheme="minorHAnsi"/>
          <w:b w:val="0"/>
          <w:bCs/>
          <w:color w:val="0F0D29" w:themeColor="text1"/>
          <w:sz w:val="24"/>
          <w:szCs w:val="28"/>
        </w:rPr>
        <w:t xml:space="preserve"> Conclusões do trabalho e opiniões acerca do que poderia ter sido feito para melhorar o trabalho desenvolvido.</w:t>
      </w:r>
    </w:p>
    <w:p w14:paraId="3FD62C64" w14:textId="3A1A3FD8" w:rsidR="00473E37" w:rsidRPr="00E24CB1" w:rsidRDefault="00754BC1" w:rsidP="00473E37">
      <w:pPr>
        <w:pStyle w:val="PargrafodaLista"/>
        <w:numPr>
          <w:ilvl w:val="0"/>
          <w:numId w:val="6"/>
        </w:numPr>
        <w:jc w:val="both"/>
        <w:rPr>
          <w:rFonts w:cstheme="minorHAnsi"/>
          <w:bCs/>
          <w:color w:val="0F0D29" w:themeColor="text1"/>
          <w:sz w:val="24"/>
          <w:szCs w:val="28"/>
        </w:rPr>
      </w:pPr>
      <w:r w:rsidRPr="00E24CB1">
        <w:rPr>
          <w:rFonts w:cstheme="minorHAnsi"/>
          <w:bCs/>
          <w:color w:val="0F0D29" w:themeColor="text1"/>
          <w:sz w:val="24"/>
          <w:szCs w:val="28"/>
        </w:rPr>
        <w:t xml:space="preserve">Web grafia: </w:t>
      </w:r>
      <w:r w:rsidRPr="00E24CB1">
        <w:rPr>
          <w:rFonts w:cstheme="minorHAnsi"/>
          <w:b w:val="0"/>
          <w:bCs/>
          <w:color w:val="0F0D29" w:themeColor="text1"/>
          <w:sz w:val="24"/>
          <w:szCs w:val="28"/>
        </w:rPr>
        <w:t>Lista de sites utilizados para a realização do trabalho.</w:t>
      </w:r>
    </w:p>
    <w:p w14:paraId="186CFDC1" w14:textId="4EAD9874" w:rsidR="00B51233" w:rsidRPr="00E24CB1" w:rsidRDefault="00B51233" w:rsidP="00473E37">
      <w:pPr>
        <w:pStyle w:val="Ttulo1"/>
        <w:jc w:val="both"/>
        <w:rPr>
          <w:rFonts w:asciiTheme="minorHAnsi" w:hAnsiTheme="minorHAnsi" w:cstheme="minorHAnsi"/>
          <w:color w:val="0F0D29" w:themeColor="text1"/>
          <w:sz w:val="32"/>
          <w:szCs w:val="40"/>
          <w:lang w:bidi="pt-PT"/>
        </w:rPr>
      </w:pPr>
    </w:p>
    <w:p w14:paraId="284F88F7" w14:textId="2FDAAADC" w:rsidR="00B51233" w:rsidRPr="00E24CB1" w:rsidRDefault="00B51233" w:rsidP="00B51233">
      <w:pPr>
        <w:jc w:val="center"/>
        <w:rPr>
          <w:rFonts w:cstheme="minorHAnsi"/>
          <w:color w:val="0F0D29" w:themeColor="text1"/>
          <w:sz w:val="24"/>
          <w:szCs w:val="24"/>
        </w:rPr>
      </w:pPr>
      <w:r w:rsidRPr="00E24CB1">
        <w:rPr>
          <w:rFonts w:cstheme="minorHAnsi"/>
          <w:noProof/>
          <w:color w:val="0F0D29" w:themeColor="text1"/>
          <w:sz w:val="40"/>
          <w:szCs w:val="32"/>
        </w:rPr>
        <w:t xml:space="preserve"> </w:t>
      </w:r>
      <w:r w:rsidRPr="00E24CB1">
        <w:rPr>
          <w:rFonts w:cstheme="minorHAnsi"/>
          <w:color w:val="0F0D29" w:themeColor="text1"/>
          <w:sz w:val="40"/>
          <w:szCs w:val="32"/>
        </w:rPr>
        <w:br w:type="page"/>
      </w:r>
    </w:p>
    <w:p w14:paraId="1FD231B1" w14:textId="435D6693" w:rsidR="003A315C" w:rsidRPr="00E24CB1" w:rsidRDefault="00942560" w:rsidP="003A315C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  <w:r w:rsidRPr="00E24CB1">
        <w:rPr>
          <w:rFonts w:asciiTheme="minorHAnsi" w:hAnsiTheme="minorHAnsi" w:cstheme="minorHAnsi"/>
          <w:color w:val="0F0D29" w:themeColor="text1"/>
          <w:szCs w:val="40"/>
          <w:lang w:bidi="pt-PT"/>
        </w:rPr>
        <w:lastRenderedPageBreak/>
        <w:t xml:space="preserve">Jogo </w:t>
      </w:r>
      <w:r w:rsidR="003A315C" w:rsidRPr="00E24CB1">
        <w:rPr>
          <w:rFonts w:asciiTheme="minorHAnsi" w:hAnsiTheme="minorHAnsi" w:cstheme="minorHAnsi"/>
          <w:color w:val="0F0D29" w:themeColor="text1"/>
          <w:szCs w:val="40"/>
          <w:lang w:bidi="pt-PT"/>
        </w:rPr>
        <w:t>Asterismo</w:t>
      </w:r>
    </w:p>
    <w:p w14:paraId="5DC90F51" w14:textId="0449109D" w:rsidR="003A315C" w:rsidRPr="00E24CB1" w:rsidRDefault="00754BC1" w:rsidP="003A315C">
      <w:pPr>
        <w:pStyle w:val="Ttulo1"/>
        <w:rPr>
          <w:rFonts w:asciiTheme="minorHAnsi" w:hAnsiTheme="minorHAnsi" w:cstheme="minorHAnsi"/>
          <w:color w:val="0F0D29" w:themeColor="text1"/>
          <w:sz w:val="72"/>
          <w:szCs w:val="40"/>
          <w:lang w:bidi="pt-PT"/>
        </w:rPr>
      </w:pPr>
      <w:r w:rsidRPr="00E24CB1">
        <w:rPr>
          <w:rFonts w:asciiTheme="minorHAnsi" w:hAnsiTheme="minorHAnsi" w:cstheme="minorHAnsi"/>
          <w:noProof/>
          <w:color w:val="0F0D29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27A71" wp14:editId="7C80F272">
                <wp:simplePos x="0" y="0"/>
                <wp:positionH relativeFrom="column">
                  <wp:posOffset>-222885</wp:posOffset>
                </wp:positionH>
                <wp:positionV relativeFrom="paragraph">
                  <wp:posOffset>151765</wp:posOffset>
                </wp:positionV>
                <wp:extent cx="3629025" cy="284099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284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99E17" w14:textId="77777777" w:rsidR="009A5CF0" w:rsidRPr="00866E83" w:rsidRDefault="00673272" w:rsidP="00754BC1">
                            <w:pPr>
                              <w:jc w:val="both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Este jogo de tabuleiro foi criado em 2019 por </w:t>
                            </w:r>
                            <w:r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Giuliano Polverari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400C9269" w14:textId="037BA23E" w:rsidR="00866E83" w:rsidRPr="00866E83" w:rsidRDefault="009A5CF0" w:rsidP="00754BC1">
                            <w:pPr>
                              <w:jc w:val="both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É um </w:t>
                            </w:r>
                            <w:r w:rsidRPr="00866E83">
                              <w:rPr>
                                <w:rFonts w:cstheme="minorHAns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u w:val="single"/>
                                <w:shd w:val="clear" w:color="auto" w:fill="FFFFFF"/>
                              </w:rPr>
                              <w:t>jogo cooperativo</w:t>
                            </w:r>
                            <w:r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para se</w:t>
                            </w:r>
                            <w:r w:rsidR="00C17626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r</w:t>
                            </w:r>
                            <w:r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jogado entre 2 </w:t>
                            </w:r>
                            <w:r w:rsidR="00754BC1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pessoas 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num tabuleiro </w:t>
                            </w:r>
                            <w:r w:rsidR="00AD70C8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com peças hexagonais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.</w:t>
                            </w:r>
                            <w:r w:rsid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Há 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63 peças de 3 cores diferentes</w:t>
                            </w:r>
                            <w:r w:rsidR="00C17626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(</w:t>
                            </w:r>
                            <w:r w:rsidR="00C17626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vermelho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amarelo e azul).</w:t>
                            </w:r>
                          </w:p>
                          <w:p w14:paraId="1A5EDE26" w14:textId="6CA145E8" w:rsidR="00C17626" w:rsidRPr="00866E83" w:rsidRDefault="00866E83" w:rsidP="00754BC1">
                            <w:pPr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O objetivo principal dos</w:t>
                            </w:r>
                            <w:r w:rsidR="00C17626" w:rsidRP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jogador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es</w:t>
                            </w:r>
                            <w:r w:rsidR="00C17626" w:rsidRP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é obter 5 peças de cada cor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cada um</w:t>
                            </w:r>
                            <w:r w:rsidR="00C17626" w:rsidRP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C17626" w:rsidRPr="00866E83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sem perturbar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o equilíbrio da arvore de jogo.</w:t>
                            </w:r>
                          </w:p>
                          <w:p w14:paraId="6718D38F" w14:textId="24B0DBDA" w:rsidR="00AD70C8" w:rsidRPr="00866E83" w:rsidRDefault="00AD70C8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C252BD3" w14:textId="77777777" w:rsidR="00AD70C8" w:rsidRPr="00C17626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47D0CEE" w14:textId="77777777" w:rsidR="00C17626" w:rsidRPr="00D669E5" w:rsidRDefault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27A71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8" type="#_x0000_t202" style="position:absolute;margin-left:-17.55pt;margin-top:11.95pt;width:285.75pt;height:22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" fillcolor="white [3201]" stroked="f" strokeweight=".5pt">
                <v:textbox>
                  <w:txbxContent>
                    <w:p w14:paraId="7FA99E17" w14:textId="77777777" w:rsidR="009A5CF0" w:rsidRPr="00866E83" w:rsidRDefault="00673272" w:rsidP="00754BC1">
                      <w:pPr>
                        <w:jc w:val="both"/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Este jogo de tabuleiro foi criado em 2019 por </w:t>
                      </w:r>
                      <w:r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Giuliano Polverari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.</w:t>
                      </w:r>
                    </w:p>
                    <w:p w14:paraId="400C9269" w14:textId="037BA23E" w:rsidR="00866E83" w:rsidRPr="00866E83" w:rsidRDefault="009A5CF0" w:rsidP="00754BC1">
                      <w:pPr>
                        <w:jc w:val="both"/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É um </w:t>
                      </w:r>
                      <w:r w:rsidRPr="00866E83">
                        <w:rPr>
                          <w:rFonts w:cstheme="minorHAnsi"/>
                          <w:b/>
                          <w:bCs/>
                          <w:color w:val="000000"/>
                          <w:sz w:val="24"/>
                          <w:szCs w:val="24"/>
                          <w:u w:val="single"/>
                          <w:shd w:val="clear" w:color="auto" w:fill="FFFFFF"/>
                        </w:rPr>
                        <w:t>jogo cooperativo</w:t>
                      </w:r>
                      <w:r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para se</w:t>
                      </w:r>
                      <w:r w:rsidR="00C17626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r</w:t>
                      </w:r>
                      <w:r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jogado entre 2 </w:t>
                      </w:r>
                      <w:r w:rsidR="00754BC1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pessoas 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num tabuleiro </w:t>
                      </w:r>
                      <w:r w:rsidR="00AD70C8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com peças hexagonais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.</w:t>
                      </w:r>
                      <w:r w:rsid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Há 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63 peças de 3 cores diferentes</w:t>
                      </w:r>
                      <w:r w:rsidR="00C17626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(</w:t>
                      </w:r>
                      <w:r w:rsidR="00C17626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vermelho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, amarelo e azul).</w:t>
                      </w:r>
                    </w:p>
                    <w:p w14:paraId="1A5EDE26" w14:textId="6CA145E8" w:rsidR="00C17626" w:rsidRPr="00866E83" w:rsidRDefault="00866E83" w:rsidP="00754BC1">
                      <w:pPr>
                        <w:jc w:val="both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O objetivo principal dos</w:t>
                      </w:r>
                      <w:r w:rsidR="00C17626" w:rsidRP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 jogador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es</w:t>
                      </w:r>
                      <w:r w:rsidR="00C17626" w:rsidRP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 é obter 5 peças de cada cor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cada um</w:t>
                      </w:r>
                      <w:r w:rsidR="00C17626" w:rsidRP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, </w:t>
                      </w:r>
                      <w:r w:rsidR="00C17626" w:rsidRPr="00866E83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sem perturbar</w:t>
                      </w:r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o equilíbrio da </w:t>
                      </w:r>
                      <w:proofErr w:type="gramStart"/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arvore</w:t>
                      </w:r>
                      <w:proofErr w:type="gramEnd"/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de jogo.</w:t>
                      </w:r>
                    </w:p>
                    <w:p w14:paraId="6718D38F" w14:textId="24B0DBDA" w:rsidR="00AD70C8" w:rsidRPr="00866E83" w:rsidRDefault="00AD70C8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C252BD3" w14:textId="77777777" w:rsidR="00AD70C8" w:rsidRPr="00C17626" w:rsidRDefault="00AD70C8" w:rsidP="00C17626">
                      <w:pPr>
                        <w:rPr>
                          <w:rFonts w:ascii="Bahnschrift" w:hAnsi="Bahnschrift"/>
                        </w:rPr>
                      </w:pPr>
                    </w:p>
                    <w:p w14:paraId="447D0CEE" w14:textId="77777777" w:rsidR="00C17626" w:rsidRPr="00D669E5" w:rsidRDefault="00C17626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5ACF" w:rsidRPr="00E24CB1">
        <w:rPr>
          <w:rFonts w:asciiTheme="minorHAnsi" w:hAnsiTheme="minorHAnsi" w:cstheme="minorHAnsi"/>
          <w:noProof/>
          <w:color w:val="0F0D29" w:themeColor="text1"/>
          <w:lang w:eastAsia="pt-PT"/>
        </w:rPr>
        <w:drawing>
          <wp:anchor distT="0" distB="0" distL="114300" distR="114300" simplePos="0" relativeHeight="251662336" behindDoc="0" locked="0" layoutInCell="1" allowOverlap="1" wp14:anchorId="24115EDF" wp14:editId="020EFE01">
            <wp:simplePos x="0" y="0"/>
            <wp:positionH relativeFrom="column">
              <wp:posOffset>3526790</wp:posOffset>
            </wp:positionH>
            <wp:positionV relativeFrom="paragraph">
              <wp:posOffset>53340</wp:posOffset>
            </wp:positionV>
            <wp:extent cx="2938145" cy="34480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9674" r="565" b="545"/>
                    <a:stretch/>
                  </pic:blipFill>
                  <pic:spPr bwMode="auto">
                    <a:xfrm>
                      <a:off x="0" y="0"/>
                      <a:ext cx="29381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D833A" w14:textId="16F8B398" w:rsidR="00673272" w:rsidRPr="00E24CB1" w:rsidRDefault="00754BC1" w:rsidP="00673272">
      <w:pPr>
        <w:jc w:val="center"/>
        <w:rPr>
          <w:rFonts w:cstheme="minorHAnsi"/>
          <w:color w:val="0F0D29" w:themeColor="text1"/>
          <w:sz w:val="24"/>
          <w:szCs w:val="24"/>
        </w:rPr>
      </w:pPr>
      <w:r w:rsidRPr="00E24CB1">
        <w:rPr>
          <w:rFonts w:cstheme="minorHAnsi"/>
          <w:noProof/>
          <w:color w:val="0F0D29" w:themeColor="text1"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6471AC" wp14:editId="57F48E75">
                <wp:simplePos x="0" y="0"/>
                <wp:positionH relativeFrom="column">
                  <wp:posOffset>-104214</wp:posOffset>
                </wp:positionH>
                <wp:positionV relativeFrom="paragraph">
                  <wp:posOffset>6365373</wp:posOffset>
                </wp:positionV>
                <wp:extent cx="2981325" cy="414338"/>
                <wp:effectExtent l="0" t="0" r="9525" b="508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C3926E" w14:textId="4F29D2A5" w:rsidR="001578B7" w:rsidRPr="00754BC1" w:rsidRDefault="001578B7" w:rsidP="001578B7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C75BD6" w:rsidRPr="00754BC1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C75BD6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Explicação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471AC" id="Caixa de texto 28" o:spid="_x0000_s1029" type="#_x0000_t202" style="position:absolute;left:0;text-align:left;margin-left:-8.2pt;margin-top:501.2pt;width:234.75pt;height:32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" fillcolor="white [3201]" stroked="f" strokeweight=".5pt">
                <v:textbox>
                  <w:txbxContent>
                    <w:p w14:paraId="58C3926E" w14:textId="4F29D2A5" w:rsidR="001578B7" w:rsidRPr="00754BC1" w:rsidRDefault="001578B7" w:rsidP="001578B7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 w:rsidR="00C75BD6" w:rsidRPr="00754BC1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2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: </w:t>
                      </w:r>
                      <w:r w:rsidR="00C75BD6" w:rsidRPr="00754BC1">
                        <w:rPr>
                          <w:rFonts w:cstheme="minorHAnsi"/>
                          <w:sz w:val="24"/>
                          <w:szCs w:val="24"/>
                        </w:rPr>
                        <w:t>Explicação</w:t>
                      </w:r>
                    </w:p>
                  </w:txbxContent>
                </v:textbox>
              </v:shape>
            </w:pict>
          </mc:Fallback>
        </mc:AlternateContent>
      </w:r>
      <w:r w:rsidRPr="00E24CB1">
        <w:rPr>
          <w:rFonts w:cstheme="minorHAnsi"/>
          <w:noProof/>
          <w:color w:val="0F0D29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4EB639" wp14:editId="0AA1D0F6">
                <wp:simplePos x="0" y="0"/>
                <wp:positionH relativeFrom="page">
                  <wp:posOffset>3551274</wp:posOffset>
                </wp:positionH>
                <wp:positionV relativeFrom="paragraph">
                  <wp:posOffset>3634770</wp:posOffset>
                </wp:positionV>
                <wp:extent cx="3657600" cy="4061548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4061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BAA00" w14:textId="77777777" w:rsidR="003A3999" w:rsidRPr="00754BC1" w:rsidRDefault="003A3999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Regras:</w:t>
                            </w:r>
                          </w:p>
                          <w:p w14:paraId="52559877" w14:textId="77777777" w:rsidR="003A3999" w:rsidRPr="00754BC1" w:rsidRDefault="003A3999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Qualquer peça pode ser retirada, no entanto as peças adjacentes têm de estar </w:t>
                            </w:r>
                            <w:r w:rsidRPr="00754BC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seguras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8C6FE99" w14:textId="77777777" w:rsidR="00624382" w:rsidRPr="00754BC1" w:rsidRDefault="003A3999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Uma peça está </w:t>
                            </w:r>
                            <w:r w:rsidRPr="00754BC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segura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se estiver ligada a duas peças da mesma cor (situação A) ou ligada a 3 peças de qualquer </w:t>
                            </w:r>
                            <w:r w:rsidR="00624382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cor (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situação B)</w:t>
                            </w:r>
                            <w:r w:rsidR="00624382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56425AD" w14:textId="2B1072E1" w:rsidR="00624382" w:rsidRPr="00754BC1" w:rsidRDefault="00624382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Cada jogador por turno faz apenas </w:t>
                            </w:r>
                            <w:r w:rsidR="00422D8E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uma jogada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 ou seja</w:t>
                            </w:r>
                            <w:r w:rsidR="00A45ACF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remove 1 peça, se possível.</w:t>
                            </w:r>
                          </w:p>
                          <w:p w14:paraId="59E17F9A" w14:textId="053E176F" w:rsidR="00A45ACF" w:rsidRPr="00754BC1" w:rsidRDefault="00A45ACF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Cada jogador tem um limite máximo de 5 peças para cada cor.</w:t>
                            </w:r>
                          </w:p>
                          <w:p w14:paraId="25A27558" w14:textId="77777777" w:rsidR="00866E83" w:rsidRDefault="00A45ACF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Ao retirarem peças, os jogadores têm de verificar se </w:t>
                            </w:r>
                            <w:r w:rsidRPr="00754BC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não quebram a </w:t>
                            </w:r>
                            <w:r w:rsidR="00754BC1" w:rsidRPr="00754BC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árvore</w:t>
                            </w:r>
                            <w:r w:rsidR="00866E83">
                              <w:rPr>
                                <w:rFonts w:cstheme="minorHAnsi"/>
                                <w:sz w:val="24"/>
                                <w:szCs w:val="24"/>
                                <w:u w:val="single"/>
                              </w:rPr>
                              <w:t>,</w:t>
                            </w:r>
                            <w:r w:rsid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isto é</w:t>
                            </w:r>
                            <w:proofErr w:type="gramEnd"/>
                            <w:r w:rsid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ao retirar um peça do tabuleiro não fique com dois ou mais conjuntos de peças separados uns dos outros.</w:t>
                            </w:r>
                          </w:p>
                          <w:p w14:paraId="1B4F63E1" w14:textId="647C72AE" w:rsidR="00A45ACF" w:rsidRPr="00754BC1" w:rsidRDefault="00A45ACF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Se os 2 jogadores chegarem as 5 peças de cada cor vencem “o jogo”, senão “o jogo” vence e os jogadores saem derrotados.</w:t>
                            </w:r>
                          </w:p>
                          <w:p w14:paraId="2E062E9F" w14:textId="77777777" w:rsidR="00624382" w:rsidRPr="00754BC1" w:rsidRDefault="00624382" w:rsidP="003A3999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3E375C42" w14:textId="77777777" w:rsidR="003A3999" w:rsidRPr="00754BC1" w:rsidRDefault="003A3999" w:rsidP="003A3999">
                            <w:pPr>
                              <w:rPr>
                                <w:rFonts w:cstheme="minorHAns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B639" id="Caixa de texto 30" o:spid="_x0000_s1030" type="#_x0000_t202" style="position:absolute;left:0;text-align:left;margin-left:279.65pt;margin-top:286.2pt;width:4in;height:319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" fillcolor="white [3201]" stroked="f" strokeweight=".5pt">
                <v:textbox>
                  <w:txbxContent>
                    <w:p w14:paraId="3A1BAA00" w14:textId="77777777" w:rsidR="003A3999" w:rsidRPr="00754BC1" w:rsidRDefault="003A3999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Regras:</w:t>
                      </w:r>
                    </w:p>
                    <w:p w14:paraId="52559877" w14:textId="77777777" w:rsidR="003A3999" w:rsidRPr="00754BC1" w:rsidRDefault="003A3999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Qualquer peça pode ser retirada, no entanto as peças adjacentes têm de estar </w:t>
                      </w:r>
                      <w:r w:rsidRPr="00754BC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seguras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.</w:t>
                      </w:r>
                    </w:p>
                    <w:p w14:paraId="38C6FE99" w14:textId="77777777" w:rsidR="00624382" w:rsidRPr="00754BC1" w:rsidRDefault="003A3999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Uma peça está </w:t>
                      </w:r>
                      <w:r w:rsidRPr="00754BC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segura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 se estiver ligada a duas peças da mesma cor (situação A) ou ligada a 3 peças de qualquer </w:t>
                      </w:r>
                      <w:r w:rsidR="00624382" w:rsidRPr="00754BC1">
                        <w:rPr>
                          <w:rFonts w:cstheme="minorHAnsi"/>
                          <w:sz w:val="24"/>
                          <w:szCs w:val="24"/>
                        </w:rPr>
                        <w:t>cor (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situação B)</w:t>
                      </w:r>
                      <w:r w:rsidR="00624382" w:rsidRPr="00754BC1">
                        <w:rPr>
                          <w:rFonts w:cstheme="minorHAnsi"/>
                          <w:sz w:val="24"/>
                          <w:szCs w:val="24"/>
                        </w:rPr>
                        <w:t>.</w:t>
                      </w:r>
                    </w:p>
                    <w:p w14:paraId="456425AD" w14:textId="2B1072E1" w:rsidR="00624382" w:rsidRPr="00754BC1" w:rsidRDefault="00624382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Cada jogador por turno faz apenas </w:t>
                      </w:r>
                      <w:r w:rsidR="00422D8E" w:rsidRPr="00754BC1">
                        <w:rPr>
                          <w:rFonts w:cstheme="minorHAnsi"/>
                          <w:sz w:val="24"/>
                          <w:szCs w:val="24"/>
                        </w:rPr>
                        <w:t>uma jogada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, ou seja</w:t>
                      </w:r>
                      <w:r w:rsidR="00A45ACF"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 remove 1 peça, se possível.</w:t>
                      </w:r>
                    </w:p>
                    <w:p w14:paraId="59E17F9A" w14:textId="053E176F" w:rsidR="00A45ACF" w:rsidRPr="00754BC1" w:rsidRDefault="00A45ACF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Cada jogador tem um limite máximo de 5 peças para cada cor.</w:t>
                      </w:r>
                    </w:p>
                    <w:p w14:paraId="25A27558" w14:textId="77777777" w:rsidR="00866E83" w:rsidRDefault="00A45ACF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Ao retirarem peças, os jogadores têm de verificar se </w:t>
                      </w:r>
                      <w:r w:rsidRPr="00754BC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não quebram a </w:t>
                      </w:r>
                      <w:r w:rsidR="00754BC1" w:rsidRPr="00754BC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árvore</w:t>
                      </w:r>
                      <w:r w:rsidR="00866E83">
                        <w:rPr>
                          <w:rFonts w:cstheme="minorHAnsi"/>
                          <w:sz w:val="24"/>
                          <w:szCs w:val="24"/>
                          <w:u w:val="single"/>
                        </w:rPr>
                        <w:t>,</w:t>
                      </w:r>
                      <w:r w:rsid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 isto é ao retirar </w:t>
                      </w:r>
                      <w:proofErr w:type="gramStart"/>
                      <w:r w:rsidR="00866E83">
                        <w:rPr>
                          <w:rFonts w:cstheme="minorHAnsi"/>
                          <w:sz w:val="24"/>
                          <w:szCs w:val="24"/>
                        </w:rPr>
                        <w:t>um peça</w:t>
                      </w:r>
                      <w:proofErr w:type="gramEnd"/>
                      <w:r w:rsid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 do tabuleiro não fique com dois ou mais conjuntos de peças separados uns dos outros.</w:t>
                      </w:r>
                    </w:p>
                    <w:p w14:paraId="1B4F63E1" w14:textId="647C72AE" w:rsidR="00A45ACF" w:rsidRPr="00754BC1" w:rsidRDefault="00A45ACF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Se os 2 jogadores chegarem as 5 peças de cada cor vencem “o jogo”, senão “o jogo” vence e os jogadores saem derrotados.</w:t>
                      </w:r>
                    </w:p>
                    <w:p w14:paraId="2E062E9F" w14:textId="77777777" w:rsidR="00624382" w:rsidRPr="00754BC1" w:rsidRDefault="00624382" w:rsidP="003A3999">
                      <w:pPr>
                        <w:rPr>
                          <w:rFonts w:cstheme="minorHAnsi"/>
                        </w:rPr>
                      </w:pPr>
                    </w:p>
                    <w:p w14:paraId="3E375C42" w14:textId="77777777" w:rsidR="003A3999" w:rsidRPr="00754BC1" w:rsidRDefault="003A3999" w:rsidP="003A3999">
                      <w:pPr>
                        <w:rPr>
                          <w:rFonts w:cstheme="minorHAns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E24CB1">
        <w:rPr>
          <w:rFonts w:cstheme="minorHAnsi"/>
          <w:noProof/>
          <w:color w:val="0F0D29" w:themeColor="text1"/>
          <w:lang w:eastAsia="pt-PT"/>
        </w:rPr>
        <w:drawing>
          <wp:anchor distT="0" distB="0" distL="114300" distR="114300" simplePos="0" relativeHeight="251674624" behindDoc="0" locked="0" layoutInCell="1" allowOverlap="1" wp14:anchorId="26F68B13" wp14:editId="5E0E7A46">
            <wp:simplePos x="0" y="0"/>
            <wp:positionH relativeFrom="margin">
              <wp:align>left</wp:align>
            </wp:positionH>
            <wp:positionV relativeFrom="paragraph">
              <wp:posOffset>4242051</wp:posOffset>
            </wp:positionV>
            <wp:extent cx="2748280" cy="2131060"/>
            <wp:effectExtent l="0" t="0" r="0" b="254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4CB1">
        <w:rPr>
          <w:rFonts w:cstheme="minorHAnsi"/>
          <w:noProof/>
          <w:color w:val="0F0D29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81CDF" wp14:editId="3806E5E1">
                <wp:simplePos x="0" y="0"/>
                <wp:positionH relativeFrom="margin">
                  <wp:posOffset>-74428</wp:posOffset>
                </wp:positionH>
                <wp:positionV relativeFrom="paragraph">
                  <wp:posOffset>2241210</wp:posOffset>
                </wp:positionV>
                <wp:extent cx="3324225" cy="914400"/>
                <wp:effectExtent l="0" t="0" r="28575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914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BE981" w14:textId="77777777" w:rsidR="00C17626" w:rsidRPr="00754BC1" w:rsidRDefault="00C17626" w:rsidP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754BC1">
                              <w:rPr>
                                <w:rFonts w:ascii="Bahnschrift" w:hAnsi="Bahnschrift" w:cs="Aldhab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Prémios: </w:t>
                            </w:r>
                          </w:p>
                          <w:p w14:paraId="5FC9C9CF" w14:textId="77777777" w:rsidR="00C17626" w:rsidRPr="00754BC1" w:rsidRDefault="00C17626" w:rsidP="00C1762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754BC1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2º lugar Cogita 2019 ("melhor jogo abstrato de estratégia”) 5ª edição.</w:t>
                            </w:r>
                          </w:p>
                          <w:p w14:paraId="5B500322" w14:textId="77777777" w:rsidR="00C17626" w:rsidRDefault="00C17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1CDF" id="Caixa de texto 17" o:spid="_x0000_s1031" type="#_x0000_t202" style="position:absolute;left:0;text-align:left;margin-left:-5.85pt;margin-top:176.45pt;width:261.75pt;height:1in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" fillcolor="white [3201]" strokecolor="#34aba2 [3209]" strokeweight="2pt">
                <v:textbox>
                  <w:txbxContent>
                    <w:p w14:paraId="2ECBE981" w14:textId="77777777" w:rsidR="00C17626" w:rsidRPr="00754BC1" w:rsidRDefault="00C17626" w:rsidP="00C17626">
                      <w:pPr>
                        <w:rPr>
                          <w:rFonts w:ascii="Bahnschrift" w:hAnsi="Bahnschrift" w:cs="Aldhab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754BC1">
                        <w:rPr>
                          <w:rFonts w:ascii="Bahnschrift" w:hAnsi="Bahnschrift" w:cs="Aldhab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Prémios: </w:t>
                      </w:r>
                    </w:p>
                    <w:p w14:paraId="5FC9C9CF" w14:textId="77777777" w:rsidR="00C17626" w:rsidRPr="00754BC1" w:rsidRDefault="00C17626" w:rsidP="00C1762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754BC1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2º </w:t>
                      </w:r>
                      <w:proofErr w:type="gramStart"/>
                      <w:r w:rsidRPr="00754BC1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lugar</w:t>
                      </w:r>
                      <w:proofErr w:type="gramEnd"/>
                      <w:r w:rsidRPr="00754BC1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Cogita 2019 ("melhor jogo abstrato de estratégia”) 5ª edição.</w:t>
                      </w:r>
                    </w:p>
                    <w:p w14:paraId="5B500322" w14:textId="77777777" w:rsidR="00C17626" w:rsidRDefault="00C17626"/>
                  </w:txbxContent>
                </v:textbox>
                <w10:wrap anchorx="margin"/>
              </v:shape>
            </w:pict>
          </mc:Fallback>
        </mc:AlternateContent>
      </w:r>
      <w:r w:rsidR="00A45ACF" w:rsidRPr="00E24CB1">
        <w:rPr>
          <w:rFonts w:cstheme="minorHAnsi"/>
          <w:noProof/>
          <w:color w:val="0F0D29" w:themeColor="text1"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21C33" wp14:editId="0E30638B">
                <wp:simplePos x="0" y="0"/>
                <wp:positionH relativeFrom="column">
                  <wp:posOffset>3563656</wp:posOffset>
                </wp:positionH>
                <wp:positionV relativeFrom="paragraph">
                  <wp:posOffset>2897033</wp:posOffset>
                </wp:positionV>
                <wp:extent cx="2981325" cy="414338"/>
                <wp:effectExtent l="0" t="0" r="9525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5A35A" w14:textId="77777777" w:rsidR="00673272" w:rsidRPr="00754BC1" w:rsidRDefault="00673272" w:rsidP="00673272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Figura 1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21C33" id="Caixa de texto 13" o:spid="_x0000_s1032" type="#_x0000_t202" style="position:absolute;left:0;text-align:left;margin-left:280.6pt;margin-top:228.1pt;width:234.75pt;height:3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" fillcolor="white [3201]" stroked="f" strokeweight=".5pt">
                <v:textbox>
                  <w:txbxContent>
                    <w:p w14:paraId="1C85A35A" w14:textId="77777777" w:rsidR="00673272" w:rsidRPr="00754BC1" w:rsidRDefault="00673272" w:rsidP="00673272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Figura 1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: tabuleiro do jogo</w:t>
                      </w:r>
                    </w:p>
                  </w:txbxContent>
                </v:textbox>
              </v:shape>
            </w:pict>
          </mc:Fallback>
        </mc:AlternateContent>
      </w:r>
      <w:r w:rsidR="00D669E5" w:rsidRPr="00E24CB1">
        <w:rPr>
          <w:rFonts w:cstheme="minorHAnsi"/>
          <w:noProof/>
          <w:color w:val="0F0D29" w:themeColor="text1"/>
          <w:sz w:val="40"/>
          <w:szCs w:val="32"/>
        </w:rPr>
        <w:t xml:space="preserve"> </w:t>
      </w:r>
      <w:r w:rsidR="003A315C" w:rsidRPr="00E24CB1">
        <w:rPr>
          <w:rFonts w:cstheme="minorHAnsi"/>
          <w:color w:val="0F0D29" w:themeColor="text1"/>
          <w:sz w:val="40"/>
          <w:szCs w:val="32"/>
        </w:rPr>
        <w:br w:type="page"/>
      </w:r>
    </w:p>
    <w:p w14:paraId="6F7FF1A7" w14:textId="311D8EB7" w:rsidR="003A315C" w:rsidRPr="00E24CB1" w:rsidRDefault="00624382">
      <w:pPr>
        <w:spacing w:after="200"/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noProof/>
          <w:color w:val="0F0D29" w:themeColor="text1"/>
          <w:lang w:eastAsia="pt-PT"/>
        </w:rPr>
        <w:lastRenderedPageBreak/>
        <w:drawing>
          <wp:anchor distT="0" distB="0" distL="114300" distR="114300" simplePos="0" relativeHeight="251666432" behindDoc="0" locked="0" layoutInCell="1" allowOverlap="1" wp14:anchorId="335515A6" wp14:editId="7AF4DFDA">
            <wp:simplePos x="0" y="0"/>
            <wp:positionH relativeFrom="margin">
              <wp:align>left</wp:align>
            </wp:positionH>
            <wp:positionV relativeFrom="paragraph">
              <wp:posOffset>5995</wp:posOffset>
            </wp:positionV>
            <wp:extent cx="3019425" cy="246316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68C9B" w14:textId="55F8D008" w:rsidR="003A3999" w:rsidRPr="00E24CB1" w:rsidRDefault="008B1A24">
      <w:pPr>
        <w:spacing w:after="200"/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noProof/>
          <w:color w:val="0F0D29" w:themeColor="text1"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4DF11" wp14:editId="40DF3759">
                <wp:simplePos x="0" y="0"/>
                <wp:positionH relativeFrom="column">
                  <wp:posOffset>3475990</wp:posOffset>
                </wp:positionH>
                <wp:positionV relativeFrom="paragraph">
                  <wp:posOffset>3784</wp:posOffset>
                </wp:positionV>
                <wp:extent cx="2971800" cy="1733703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733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AA300" w14:textId="77777777" w:rsidR="00D669E5" w:rsidRPr="00C17626" w:rsidRDefault="00D669E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Situação inicial:</w:t>
                            </w:r>
                          </w:p>
                          <w:p w14:paraId="77BDED52" w14:textId="5FE11B68" w:rsidR="00624382" w:rsidRDefault="00D669E5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As peças são colocadas aleatoriamente pelo tabuleiro</w:t>
                            </w:r>
                            <w:r w:rsidR="003D1E75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4C464B50" w14:textId="101E6DD5" w:rsidR="00D669E5" w:rsidRDefault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As peças, que devido a configuração inicial não estejam </w:t>
                            </w:r>
                            <w:r w:rsidRPr="003D1E75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, terão de ser atribuídas a cada jogador da forma 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aleatória em igual número.</w:t>
                            </w:r>
                          </w:p>
                          <w:p w14:paraId="3FC424E3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62C7F6B9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2C510461" w14:textId="77777777" w:rsidR="003A3999" w:rsidRPr="00C17626" w:rsidRDefault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4DF11" id="Caixa de texto 15" o:spid="_x0000_s1034" type="#_x0000_t202" style="position:absolute;margin-left:273.7pt;margin-top:.3pt;width:234pt;height:13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" fillcolor="white [3201]" stroked="f" strokeweight=".5pt">
                <v:textbox>
                  <w:txbxContent>
                    <w:p w14:paraId="064AA300" w14:textId="77777777" w:rsidR="00D669E5" w:rsidRPr="00C17626" w:rsidRDefault="00D669E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  <w:u w:val="single"/>
                        </w:rPr>
                        <w:t>Situação inicial:</w:t>
                      </w:r>
                    </w:p>
                    <w:p w14:paraId="77BDED52" w14:textId="5FE11B68" w:rsidR="00624382" w:rsidRDefault="00D669E5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As peças são colocadas aleatoriamente pelo tabuleiro</w:t>
                      </w:r>
                      <w:r w:rsidR="003D1E75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4C464B50" w14:textId="101E6DD5" w:rsidR="00D669E5" w:rsidRDefault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As peças, que devido a configuração inicial não estejam </w:t>
                      </w:r>
                      <w:r w:rsidRPr="003D1E75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 xml:space="preserve">, terão de ser atribuídas a cada jogador da forma </w:t>
                      </w:r>
                      <w:r w:rsidR="00A45ACF">
                        <w:rPr>
                          <w:rFonts w:ascii="Bahnschrift" w:hAnsi="Bahnschrift"/>
                        </w:rPr>
                        <w:t>aleatória em igual número.</w:t>
                      </w:r>
                    </w:p>
                    <w:p w14:paraId="3FC424E3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62C7F6B9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2C510461" w14:textId="77777777" w:rsidR="003A3999" w:rsidRPr="00C17626" w:rsidRDefault="003A3999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2CD060" w14:textId="052DC997" w:rsidR="003A3999" w:rsidRPr="00E24CB1" w:rsidRDefault="003A3999">
      <w:pPr>
        <w:spacing w:after="200"/>
        <w:rPr>
          <w:rFonts w:cstheme="minorHAnsi"/>
          <w:color w:val="0F0D29" w:themeColor="text1"/>
          <w:sz w:val="40"/>
          <w:szCs w:val="32"/>
        </w:rPr>
      </w:pPr>
    </w:p>
    <w:p w14:paraId="3142EA50" w14:textId="62DD6028" w:rsidR="003A3999" w:rsidRPr="00E24CB1" w:rsidRDefault="003A3999">
      <w:pPr>
        <w:spacing w:after="200"/>
        <w:rPr>
          <w:rFonts w:cstheme="minorHAnsi"/>
          <w:color w:val="0F0D29" w:themeColor="text1"/>
          <w:sz w:val="40"/>
          <w:szCs w:val="32"/>
        </w:rPr>
      </w:pPr>
    </w:p>
    <w:p w14:paraId="6F23C737" w14:textId="77777777" w:rsidR="003A3999" w:rsidRPr="00E24CB1" w:rsidRDefault="003A3999">
      <w:pPr>
        <w:spacing w:after="200"/>
        <w:rPr>
          <w:rFonts w:cstheme="minorHAnsi"/>
          <w:color w:val="0F0D29" w:themeColor="text1"/>
          <w:sz w:val="40"/>
          <w:szCs w:val="32"/>
        </w:rPr>
      </w:pPr>
    </w:p>
    <w:p w14:paraId="4A9E861C" w14:textId="2EAF3D66" w:rsidR="003A3999" w:rsidRPr="00E24CB1" w:rsidRDefault="001578B7">
      <w:pPr>
        <w:spacing w:after="200"/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noProof/>
          <w:color w:val="0F0D29" w:themeColor="text1"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A1D48B" wp14:editId="7B5588F7">
                <wp:simplePos x="0" y="0"/>
                <wp:positionH relativeFrom="column">
                  <wp:posOffset>26518</wp:posOffset>
                </wp:positionH>
                <wp:positionV relativeFrom="paragraph">
                  <wp:posOffset>186233</wp:posOffset>
                </wp:positionV>
                <wp:extent cx="2981325" cy="414338"/>
                <wp:effectExtent l="0" t="0" r="9525" b="508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586A0" w14:textId="7BBF1BBB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3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Situação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1D48B" id="Caixa de texto 31" o:spid="_x0000_s1035" type="#_x0000_t202" style="position:absolute;margin-left:2.1pt;margin-top:14.65pt;width:234.75pt;height:32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" fillcolor="white [3201]" stroked="f" strokeweight=".5pt">
                <v:textbox>
                  <w:txbxContent>
                    <w:p w14:paraId="2FF586A0" w14:textId="7BBF1BBB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Situação inicial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3E8BC733" w14:textId="3FC6A3EC" w:rsidR="003A3999" w:rsidRPr="00E24CB1" w:rsidRDefault="003A3999">
      <w:pPr>
        <w:spacing w:after="200"/>
        <w:rPr>
          <w:rFonts w:cstheme="minorHAnsi"/>
          <w:color w:val="0F0D29" w:themeColor="text1"/>
          <w:sz w:val="40"/>
          <w:szCs w:val="32"/>
        </w:rPr>
      </w:pPr>
    </w:p>
    <w:p w14:paraId="1365C001" w14:textId="428B70AC" w:rsidR="003A3999" w:rsidRPr="00E24CB1" w:rsidRDefault="008B1A24">
      <w:pPr>
        <w:spacing w:after="200"/>
        <w:rPr>
          <w:rFonts w:cstheme="minorHAnsi"/>
          <w:color w:val="0F0D29" w:themeColor="text1"/>
          <w:sz w:val="40"/>
          <w:szCs w:val="32"/>
        </w:rPr>
      </w:pPr>
      <w:r w:rsidRPr="00E24CB1">
        <w:rPr>
          <w:rFonts w:cstheme="minorHAnsi"/>
          <w:noProof/>
          <w:color w:val="0F0D29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B7B6F" wp14:editId="2D9CB263">
                <wp:simplePos x="0" y="0"/>
                <wp:positionH relativeFrom="margin">
                  <wp:posOffset>103531</wp:posOffset>
                </wp:positionH>
                <wp:positionV relativeFrom="paragraph">
                  <wp:posOffset>29414</wp:posOffset>
                </wp:positionV>
                <wp:extent cx="2971800" cy="247985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479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312672" w14:textId="36D2A9F3" w:rsidR="00AD70C8" w:rsidRPr="00AD70C8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Desenvolvimento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4FDFAB2" w14:textId="459C42C9" w:rsidR="009C5C08" w:rsidRDefault="00624382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Vai-se retirando e colocando peças, respeitando as regras de jogo</w:t>
                            </w:r>
                            <w:r w:rsidR="009C5C08">
                              <w:rPr>
                                <w:rFonts w:ascii="Bahnschrift" w:hAnsi="Bahnschrift"/>
                              </w:rPr>
                              <w:t>, tendo como objetivo principal acumular 5 peças de cada cor.</w:t>
                            </w:r>
                          </w:p>
                          <w:p w14:paraId="16BAF46F" w14:textId="11B0C31D" w:rsidR="00AD70C8" w:rsidRDefault="00AD70C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Os 2 jogadores jogam cooperativamente, ou seja, têm de acumular </w:t>
                            </w:r>
                            <w:r w:rsidR="001578B7">
                              <w:rPr>
                                <w:rFonts w:ascii="Bahnschrift" w:hAnsi="Bahnschrift"/>
                              </w:rPr>
                              <w:t>as dois 5 peças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de cada cor para alcançar a vitória.</w:t>
                            </w:r>
                          </w:p>
                          <w:p w14:paraId="7D095770" w14:textId="3DBCD886" w:rsidR="009C5C08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O jogador terá de ter especial atenção para não quebrar a arvore do jogo, isto é não poderá haver blocos sem peças adjacentes</w:t>
                            </w:r>
                            <w:r w:rsidR="001578B7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10CB616D" w14:textId="77777777" w:rsidR="001578B7" w:rsidRPr="00C17626" w:rsidRDefault="001578B7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7B6F" id="Caixa de texto 18" o:spid="_x0000_s1036" type="#_x0000_t202" style="position:absolute;margin-left:8.15pt;margin-top:2.3pt;width:234pt;height:195.2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" fillcolor="white [3201]" stroked="f" strokeweight=".5pt">
                <v:textbox>
                  <w:txbxContent>
                    <w:p w14:paraId="43312672" w14:textId="36D2A9F3" w:rsidR="00AD70C8" w:rsidRPr="00AD70C8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Desenvolvimento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4FDFAB2" w14:textId="459C42C9" w:rsidR="009C5C08" w:rsidRDefault="00624382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Vai-se retirando e colocando peças, respeitando as regras de jogo</w:t>
                      </w:r>
                      <w:r w:rsidR="009C5C08">
                        <w:rPr>
                          <w:rFonts w:ascii="Bahnschrift" w:hAnsi="Bahnschrift"/>
                        </w:rPr>
                        <w:t>, tendo como objetivo principal acumular 5 peças de cada cor.</w:t>
                      </w:r>
                    </w:p>
                    <w:p w14:paraId="16BAF46F" w14:textId="11B0C31D" w:rsidR="00AD70C8" w:rsidRDefault="00AD70C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Os 2 jogadores jogam cooperativamente, ou seja, têm de acumular </w:t>
                      </w:r>
                      <w:r w:rsidR="001578B7">
                        <w:rPr>
                          <w:rFonts w:ascii="Bahnschrift" w:hAnsi="Bahnschrift"/>
                        </w:rPr>
                        <w:t>as dois 5 peças</w:t>
                      </w:r>
                      <w:r>
                        <w:rPr>
                          <w:rFonts w:ascii="Bahnschrift" w:hAnsi="Bahnschrift"/>
                        </w:rPr>
                        <w:t xml:space="preserve"> de cada cor para alcançar a vitória.</w:t>
                      </w:r>
                    </w:p>
                    <w:p w14:paraId="7D095770" w14:textId="3DBCD886" w:rsidR="009C5C08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O jogador terá de ter especial atenção para não quebrar a arvore do jogo, isto é não poderá haver blocos sem peças adjacentes</w:t>
                      </w:r>
                      <w:r w:rsidR="001578B7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10CB616D" w14:textId="77777777" w:rsidR="001578B7" w:rsidRPr="00C17626" w:rsidRDefault="001578B7" w:rsidP="003D1E75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578B7" w:rsidRPr="00E24CB1">
        <w:rPr>
          <w:rFonts w:cstheme="minorHAnsi"/>
          <w:noProof/>
          <w:color w:val="0F0D29" w:themeColor="text1"/>
          <w:lang w:eastAsia="pt-PT"/>
        </w:rPr>
        <w:drawing>
          <wp:anchor distT="0" distB="0" distL="114300" distR="114300" simplePos="0" relativeHeight="251670528" behindDoc="0" locked="0" layoutInCell="1" allowOverlap="1" wp14:anchorId="3E1E891F" wp14:editId="0B3C072D">
            <wp:simplePos x="0" y="0"/>
            <wp:positionH relativeFrom="page">
              <wp:posOffset>4200525</wp:posOffset>
            </wp:positionH>
            <wp:positionV relativeFrom="paragraph">
              <wp:posOffset>108585</wp:posOffset>
            </wp:positionV>
            <wp:extent cx="3148330" cy="23723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39CFC" w14:textId="4EC8A57C" w:rsidR="003A315C" w:rsidRPr="00E24CB1" w:rsidRDefault="003A315C" w:rsidP="00624382">
      <w:pPr>
        <w:rPr>
          <w:rFonts w:cstheme="minorHAnsi"/>
          <w:color w:val="0F0D29" w:themeColor="text1"/>
          <w:sz w:val="40"/>
          <w:szCs w:val="32"/>
        </w:rPr>
      </w:pPr>
    </w:p>
    <w:p w14:paraId="712A5958" w14:textId="31254D0E" w:rsidR="00DA27EA" w:rsidRPr="00E24CB1" w:rsidRDefault="00DA27EA" w:rsidP="00AB02A7">
      <w:pPr>
        <w:spacing w:after="200"/>
        <w:rPr>
          <w:rFonts w:cstheme="minorHAnsi"/>
          <w:color w:val="0F0D29" w:themeColor="text1"/>
        </w:rPr>
      </w:pPr>
    </w:p>
    <w:p w14:paraId="00B27118" w14:textId="7DDD0B7C" w:rsidR="00DA27EA" w:rsidRPr="00E24CB1" w:rsidRDefault="008B1A24">
      <w:pPr>
        <w:spacing w:after="200" w:line="276" w:lineRule="auto"/>
        <w:rPr>
          <w:rFonts w:cstheme="minorHAnsi"/>
          <w:color w:val="0F0D29" w:themeColor="text1"/>
        </w:rPr>
      </w:pPr>
      <w:r w:rsidRPr="00E24CB1">
        <w:rPr>
          <w:rFonts w:cstheme="minorHAnsi"/>
          <w:noProof/>
          <w:color w:val="0F0D29" w:themeColor="text1"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C47214" wp14:editId="240E9E71">
                <wp:simplePos x="0" y="0"/>
                <wp:positionH relativeFrom="margin">
                  <wp:align>left</wp:align>
                </wp:positionH>
                <wp:positionV relativeFrom="paragraph">
                  <wp:posOffset>4223182</wp:posOffset>
                </wp:positionV>
                <wp:extent cx="2981325" cy="414338"/>
                <wp:effectExtent l="0" t="0" r="9525" b="508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50236" w14:textId="464A8DC1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8B1A24"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 xml:space="preserve">: Situação </w:t>
                            </w:r>
                            <w:r w:rsidR="008B1A24"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47214" id="Caixa de texto 33" o:spid="_x0000_s1037" type="#_x0000_t202" style="position:absolute;margin-left:0;margin-top:332.55pt;width:234.75pt;height:32.65pt;z-index:251704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" fillcolor="white [3201]" stroked="f" strokeweight=".5pt">
                <v:textbox>
                  <w:txbxContent>
                    <w:p w14:paraId="0DE50236" w14:textId="464A8DC1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 w:rsidR="008B1A24"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 xml:space="preserve">: Situação </w:t>
                      </w:r>
                      <w:r w:rsidR="008B1A24"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4CB1">
        <w:rPr>
          <w:rFonts w:cstheme="minorHAnsi"/>
          <w:noProof/>
          <w:color w:val="0F0D29" w:themeColor="text1"/>
          <w:lang w:eastAsia="pt-PT"/>
        </w:rPr>
        <w:drawing>
          <wp:anchor distT="0" distB="0" distL="114300" distR="114300" simplePos="0" relativeHeight="251671552" behindDoc="0" locked="0" layoutInCell="1" allowOverlap="1" wp14:anchorId="1113EEBE" wp14:editId="27A0C6C1">
            <wp:simplePos x="0" y="0"/>
            <wp:positionH relativeFrom="margin">
              <wp:align>left</wp:align>
            </wp:positionH>
            <wp:positionV relativeFrom="paragraph">
              <wp:posOffset>2014855</wp:posOffset>
            </wp:positionV>
            <wp:extent cx="2912110" cy="2235835"/>
            <wp:effectExtent l="0" t="0" r="254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5" b="21149"/>
                    <a:stretch/>
                  </pic:blipFill>
                  <pic:spPr bwMode="auto">
                    <a:xfrm>
                      <a:off x="0" y="0"/>
                      <a:ext cx="291211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4CB1">
        <w:rPr>
          <w:rFonts w:cstheme="minorHAnsi"/>
          <w:noProof/>
          <w:color w:val="0F0D29" w:themeColor="text1"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F31A6E" wp14:editId="4B237EF8">
                <wp:simplePos x="0" y="0"/>
                <wp:positionH relativeFrom="margin">
                  <wp:posOffset>3578225</wp:posOffset>
                </wp:positionH>
                <wp:positionV relativeFrom="paragraph">
                  <wp:posOffset>1939340</wp:posOffset>
                </wp:positionV>
                <wp:extent cx="2971800" cy="2337207"/>
                <wp:effectExtent l="0" t="0" r="0" b="635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3372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C11B5" w14:textId="77777777"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Situação final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BF042FD" w14:textId="1EF68DE0" w:rsidR="00DA27EA" w:rsidRDefault="009C5C08" w:rsidP="009C5C0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 jogador terá de estar atento a situações em que possui 14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peças,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assim como o seu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colega de equipa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2B46D5E1" w14:textId="62713DFA" w:rsidR="003D1E75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Nestas situações,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é provável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que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não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seja possível retirar mais peças sem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quebrar a árvore do jogo. Nesta condição perdem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os jogadores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 e ganha “o jogo”, </w:t>
                            </w:r>
                            <w:r w:rsidR="00AD70C8" w:rsidRPr="008B1A24">
                              <w:rPr>
                                <w:rFonts w:ascii="Bahnschrift" w:hAnsi="Bahnschrift"/>
                                <w:u w:val="single"/>
                              </w:rPr>
                              <w:t>tal como neste exemplo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. Se por outro lado for possível cada 1 alcançar as 5 peças de cada cor os 2 jogadores vencem “o jogo”.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31A6E" id="Caixa de texto 21" o:spid="_x0000_s1038" type="#_x0000_t202" style="position:absolute;margin-left:281.75pt;margin-top:152.7pt;width:234pt;height:184.0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" fillcolor="white [3201]" stroked="f" strokeweight=".5pt">
                <v:textbox>
                  <w:txbxContent>
                    <w:p w14:paraId="5B6C11B5" w14:textId="77777777"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Situação final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BF042FD" w14:textId="1EF68DE0" w:rsidR="00DA27EA" w:rsidRDefault="009C5C08" w:rsidP="009C5C0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 jogador terá de estar atento a situações em que possui 14 </w:t>
                      </w:r>
                      <w:r w:rsidR="00365FC5">
                        <w:rPr>
                          <w:rFonts w:ascii="Bahnschrift" w:hAnsi="Bahnschrift"/>
                        </w:rPr>
                        <w:t>peças,</w:t>
                      </w:r>
                      <w:r>
                        <w:rPr>
                          <w:rFonts w:ascii="Bahnschrift" w:hAnsi="Bahnschrift"/>
                        </w:rPr>
                        <w:t xml:space="preserve"> assim como o seu </w:t>
                      </w:r>
                      <w:r w:rsidR="00AD70C8">
                        <w:rPr>
                          <w:rFonts w:ascii="Bahnschrift" w:hAnsi="Bahnschrift"/>
                        </w:rPr>
                        <w:t>colega de equipa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2B46D5E1" w14:textId="62713DFA" w:rsidR="003D1E75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Nestas situações, </w:t>
                      </w:r>
                      <w:r w:rsidR="00AD70C8">
                        <w:rPr>
                          <w:rFonts w:ascii="Bahnschrift" w:hAnsi="Bahnschrift"/>
                        </w:rPr>
                        <w:t>é provável</w:t>
                      </w:r>
                      <w:r>
                        <w:rPr>
                          <w:rFonts w:ascii="Bahnschrift" w:hAnsi="Bahnschrift"/>
                        </w:rPr>
                        <w:t xml:space="preserve"> que </w:t>
                      </w:r>
                      <w:r w:rsidR="00AD70C8">
                        <w:rPr>
                          <w:rFonts w:ascii="Bahnschrift" w:hAnsi="Bahnschrift"/>
                        </w:rPr>
                        <w:t>não</w:t>
                      </w:r>
                      <w:r>
                        <w:rPr>
                          <w:rFonts w:ascii="Bahnschrift" w:hAnsi="Bahnschrift"/>
                        </w:rPr>
                        <w:t xml:space="preserve"> seja possível retirar mais peças sem 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quebrar a árvore do jogo. Nesta condição perdem </w:t>
                      </w:r>
                      <w:r w:rsidR="00365FC5">
                        <w:rPr>
                          <w:rFonts w:ascii="Bahnschrift" w:hAnsi="Bahnschrift"/>
                        </w:rPr>
                        <w:t>os jogadores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 e ganha “o jogo”, </w:t>
                      </w:r>
                      <w:r w:rsidR="00AD70C8" w:rsidRPr="008B1A24">
                        <w:rPr>
                          <w:rFonts w:ascii="Bahnschrift" w:hAnsi="Bahnschrift"/>
                          <w:u w:val="single"/>
                        </w:rPr>
                        <w:t>tal como neste exemplo</w:t>
                      </w:r>
                      <w:r w:rsidR="00AD70C8">
                        <w:rPr>
                          <w:rFonts w:ascii="Bahnschrift" w:hAnsi="Bahnschrift"/>
                        </w:rPr>
                        <w:t>. Se por outro lado for possível cada 1 alcançar as 5 peças de cada cor os 2 jogadores vencem “o jogo”.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4CB1">
        <w:rPr>
          <w:rFonts w:cstheme="minorHAnsi"/>
          <w:noProof/>
          <w:color w:val="0F0D29" w:themeColor="text1"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CC9441" wp14:editId="496B6A01">
                <wp:simplePos x="0" y="0"/>
                <wp:positionH relativeFrom="column">
                  <wp:posOffset>3734587</wp:posOffset>
                </wp:positionH>
                <wp:positionV relativeFrom="paragraph">
                  <wp:posOffset>1281938</wp:posOffset>
                </wp:positionV>
                <wp:extent cx="2981325" cy="414338"/>
                <wp:effectExtent l="0" t="0" r="9525" b="508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398217" w14:textId="75094F2F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4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Situação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C9441" id="Caixa de texto 32" o:spid="_x0000_s1039" type="#_x0000_t202" style="position:absolute;margin-left:294.05pt;margin-top:100.95pt;width:234.75pt;height:3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" fillcolor="white [3201]" stroked="f" strokeweight=".5pt">
                <v:textbox>
                  <w:txbxContent>
                    <w:p w14:paraId="72398217" w14:textId="75094F2F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 xml:space="preserve">: Situação 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desenvolvimento</w:t>
                      </w:r>
                    </w:p>
                  </w:txbxContent>
                </v:textbox>
              </v:shape>
            </w:pict>
          </mc:Fallback>
        </mc:AlternateContent>
      </w:r>
      <w:r w:rsidR="00DA27EA" w:rsidRPr="00E24CB1">
        <w:rPr>
          <w:rFonts w:cstheme="minorHAnsi"/>
          <w:color w:val="0F0D29" w:themeColor="text1"/>
        </w:rPr>
        <w:br w:type="page"/>
      </w:r>
    </w:p>
    <w:p w14:paraId="3FC02103" w14:textId="1282EAE5" w:rsidR="001578B7" w:rsidRPr="00E24CB1" w:rsidRDefault="001578B7" w:rsidP="00DA27EA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  <w:r w:rsidRPr="00E24CB1">
        <w:rPr>
          <w:rFonts w:asciiTheme="minorHAnsi" w:hAnsiTheme="minorHAnsi" w:cstheme="minorHAnsi"/>
          <w:color w:val="0F0D29" w:themeColor="text1"/>
          <w:szCs w:val="40"/>
          <w:lang w:bidi="pt-PT"/>
        </w:rPr>
        <w:lastRenderedPageBreak/>
        <w:t>Lógica do Jogo</w:t>
      </w:r>
    </w:p>
    <w:p w14:paraId="58A95D64" w14:textId="4DA4A0F8" w:rsidR="00DA27EA" w:rsidRPr="00E24CB1" w:rsidRDefault="00DA27EA" w:rsidP="00C75BD6">
      <w:pPr>
        <w:pStyle w:val="Ttulo1"/>
        <w:numPr>
          <w:ilvl w:val="0"/>
          <w:numId w:val="7"/>
        </w:numPr>
        <w:rPr>
          <w:rFonts w:asciiTheme="minorHAnsi" w:hAnsiTheme="minorHAnsi" w:cstheme="minorHAnsi"/>
          <w:color w:val="0F0D29" w:themeColor="text1"/>
          <w:sz w:val="40"/>
          <w:szCs w:val="40"/>
          <w:u w:val="single"/>
          <w:lang w:bidi="pt-PT"/>
        </w:rPr>
      </w:pPr>
      <w:r w:rsidRPr="00E24CB1">
        <w:rPr>
          <w:rFonts w:asciiTheme="minorHAnsi" w:hAnsiTheme="minorHAnsi" w:cstheme="minorHAnsi"/>
          <w:color w:val="0F0D29" w:themeColor="text1"/>
          <w:sz w:val="40"/>
          <w:szCs w:val="40"/>
          <w:u w:val="single"/>
          <w:lang w:bidi="pt-PT"/>
        </w:rPr>
        <w:t>Representação interno do estado do jogo</w:t>
      </w:r>
    </w:p>
    <w:p w14:paraId="74709D98" w14:textId="77777777" w:rsidR="00DA27EA" w:rsidRPr="00E24CB1" w:rsidRDefault="00DA27EA" w:rsidP="00DA27EA">
      <w:pPr>
        <w:pStyle w:val="Ttulo1"/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</w:pPr>
    </w:p>
    <w:p w14:paraId="1F5AB47A" w14:textId="0E839159" w:rsidR="00ED7DBF" w:rsidRPr="00E24CB1" w:rsidRDefault="00ED7DBF" w:rsidP="00DA27EA">
      <w:pPr>
        <w:pStyle w:val="Ttulo1"/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</w:pPr>
      <w:r w:rsidRPr="00E24CB1"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  <w:t>Situação inicial:</w:t>
      </w:r>
    </w:p>
    <w:p w14:paraId="0D3516B7" w14:textId="686BAD24" w:rsidR="00A45ACF" w:rsidRPr="00E24CB1" w:rsidRDefault="00A45ACF" w:rsidP="00ED7DBF">
      <w:pPr>
        <w:pStyle w:val="Ttulo1"/>
        <w:rPr>
          <w:rFonts w:asciiTheme="minorHAnsi" w:hAnsiTheme="minorHAnsi" w:cstheme="minorHAnsi"/>
          <w:color w:val="0F0D29" w:themeColor="text1"/>
          <w:sz w:val="72"/>
          <w:szCs w:val="40"/>
          <w:lang w:bidi="pt-PT"/>
        </w:rPr>
      </w:pPr>
      <w:r w:rsidRPr="00E24CB1">
        <w:rPr>
          <w:rFonts w:asciiTheme="minorHAnsi" w:hAnsiTheme="minorHAnsi" w:cstheme="minorHAnsi"/>
          <w:noProof/>
          <w:color w:val="0F0D29" w:themeColor="text1"/>
          <w:lang w:eastAsia="pt-PT"/>
        </w:rPr>
        <w:drawing>
          <wp:anchor distT="0" distB="0" distL="114300" distR="114300" simplePos="0" relativeHeight="251677696" behindDoc="0" locked="0" layoutInCell="1" allowOverlap="1" wp14:anchorId="65ADC7B1" wp14:editId="1C767C6C">
            <wp:simplePos x="0" y="0"/>
            <wp:positionH relativeFrom="column">
              <wp:posOffset>238760</wp:posOffset>
            </wp:positionH>
            <wp:positionV relativeFrom="paragraph">
              <wp:posOffset>408305</wp:posOffset>
            </wp:positionV>
            <wp:extent cx="5686425" cy="2200910"/>
            <wp:effectExtent l="0" t="0" r="9525" b="889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686C1" w14:textId="5684DDCA" w:rsidR="00A45ACF" w:rsidRPr="00E24CB1" w:rsidRDefault="00A45ACF" w:rsidP="00A45ACF">
      <w:pPr>
        <w:rPr>
          <w:rFonts w:cstheme="minorHAnsi"/>
          <w:color w:val="0F0D29" w:themeColor="text1"/>
          <w:lang w:bidi="pt-PT"/>
        </w:rPr>
      </w:pPr>
    </w:p>
    <w:p w14:paraId="54762855" w14:textId="0A8C7F6D" w:rsidR="00A45ACF" w:rsidRPr="00E24CB1" w:rsidRDefault="00A45ACF" w:rsidP="00A45ACF">
      <w:pPr>
        <w:rPr>
          <w:rFonts w:cstheme="minorHAnsi"/>
          <w:color w:val="0F0D29" w:themeColor="text1"/>
          <w:lang w:bidi="pt-PT"/>
        </w:rPr>
      </w:pPr>
    </w:p>
    <w:p w14:paraId="75CA614B" w14:textId="2C39693D" w:rsidR="0087605E" w:rsidRPr="00E24CB1" w:rsidRDefault="001578B7" w:rsidP="00AB789B">
      <w:pPr>
        <w:rPr>
          <w:rFonts w:cstheme="minorHAnsi"/>
          <w:color w:val="0F0D29" w:themeColor="text1"/>
          <w:lang w:bidi="pt-PT"/>
        </w:rPr>
      </w:pPr>
      <w:r w:rsidRPr="00E24CB1">
        <w:rPr>
          <w:rFonts w:cstheme="minorHAnsi"/>
          <w:noProof/>
          <w:color w:val="0F0D29" w:themeColor="text1"/>
          <w:lang w:eastAsia="pt-PT"/>
        </w:rPr>
        <w:drawing>
          <wp:anchor distT="0" distB="0" distL="114300" distR="114300" simplePos="0" relativeHeight="251680768" behindDoc="0" locked="0" layoutInCell="1" allowOverlap="1" wp14:anchorId="168EEBA1" wp14:editId="33E8D79F">
            <wp:simplePos x="0" y="0"/>
            <wp:positionH relativeFrom="margin">
              <wp:align>center</wp:align>
            </wp:positionH>
            <wp:positionV relativeFrom="paragraph">
              <wp:posOffset>1788160</wp:posOffset>
            </wp:positionV>
            <wp:extent cx="4690110" cy="37242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 w:rsidRPr="00E24CB1">
        <w:rPr>
          <w:rFonts w:cstheme="minorHAnsi"/>
          <w:color w:val="0F0D29" w:themeColor="text1"/>
          <w:sz w:val="72"/>
          <w:szCs w:val="40"/>
          <w:lang w:bidi="pt-PT"/>
        </w:rPr>
        <w:br w:type="textWrapping" w:clear="all"/>
      </w:r>
    </w:p>
    <w:p w14:paraId="70036431" w14:textId="730995A6" w:rsidR="00ED7DBF" w:rsidRPr="00E24CB1" w:rsidRDefault="00ED7DBF" w:rsidP="00ED7DBF">
      <w:pPr>
        <w:pStyle w:val="Ttulo1"/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</w:pPr>
      <w:r w:rsidRPr="00E24CB1"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  <w:t>Desenvolvimento:</w:t>
      </w:r>
    </w:p>
    <w:p w14:paraId="4D27A602" w14:textId="1E61E275" w:rsidR="00ED7DBF" w:rsidRPr="00E24CB1" w:rsidRDefault="00ED7DBF" w:rsidP="00ED7DBF">
      <w:pPr>
        <w:pStyle w:val="Ttulo1"/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</w:pPr>
    </w:p>
    <w:p w14:paraId="05187E76" w14:textId="4B5142C5" w:rsidR="00ED7DBF" w:rsidRPr="00E24CB1" w:rsidRDefault="00ED7DBF" w:rsidP="00AB02A7">
      <w:pPr>
        <w:spacing w:after="200"/>
        <w:rPr>
          <w:rFonts w:cstheme="minorHAnsi"/>
          <w:color w:val="0F0D29" w:themeColor="text1"/>
        </w:rPr>
      </w:pPr>
    </w:p>
    <w:p w14:paraId="5717FE3C" w14:textId="623E9909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4C0434BF" w14:textId="4715CB1B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375185CB" w14:textId="2A1D9D28" w:rsidR="00AB789B" w:rsidRPr="00E24CB1" w:rsidRDefault="00866E83" w:rsidP="00AB02A7">
      <w:pPr>
        <w:spacing w:after="200"/>
        <w:rPr>
          <w:rFonts w:cstheme="minorHAnsi"/>
          <w:color w:val="0F0D29" w:themeColor="text1"/>
        </w:rPr>
      </w:pPr>
      <w:r w:rsidRPr="00E24CB1">
        <w:rPr>
          <w:rFonts w:cstheme="minorHAnsi"/>
          <w:noProof/>
          <w:color w:val="0F0D29" w:themeColor="text1"/>
          <w:lang w:eastAsia="pt-PT"/>
        </w:rPr>
        <w:lastRenderedPageBreak/>
        <w:drawing>
          <wp:anchor distT="0" distB="0" distL="114300" distR="114300" simplePos="0" relativeHeight="251696128" behindDoc="0" locked="0" layoutInCell="1" allowOverlap="1" wp14:anchorId="6FB39F6E" wp14:editId="0256D2AC">
            <wp:simplePos x="0" y="0"/>
            <wp:positionH relativeFrom="margin">
              <wp:posOffset>-21266</wp:posOffset>
            </wp:positionH>
            <wp:positionV relativeFrom="paragraph">
              <wp:posOffset>-74</wp:posOffset>
            </wp:positionV>
            <wp:extent cx="6371590" cy="249809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8B7" w:rsidRPr="00E24CB1">
        <w:rPr>
          <w:rFonts w:cstheme="minorHAnsi"/>
          <w:noProof/>
          <w:color w:val="0F0D29" w:themeColor="text1"/>
          <w:lang w:eastAsia="pt-PT"/>
        </w:rPr>
        <w:drawing>
          <wp:anchor distT="0" distB="0" distL="114300" distR="114300" simplePos="0" relativeHeight="251679744" behindDoc="0" locked="0" layoutInCell="1" allowOverlap="1" wp14:anchorId="78F40FD9" wp14:editId="12834BE0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5320030" cy="4239260"/>
            <wp:effectExtent l="0" t="0" r="0" b="889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0C710" w14:textId="59AF5E7B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743CE165" w14:textId="201AD1B5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3315CBB4" w14:textId="012FFF59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073171C2" w14:textId="44163781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246CEEB3" w14:textId="6FE11420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6FD8B8CC" w14:textId="6246C5BE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085D618D" w14:textId="4F0FECF7" w:rsidR="00AB789B" w:rsidRPr="00E24CB1" w:rsidRDefault="00AB789B" w:rsidP="00AB02A7">
      <w:pPr>
        <w:spacing w:after="200"/>
        <w:rPr>
          <w:rFonts w:cstheme="minorHAnsi"/>
          <w:color w:val="0F0D29" w:themeColor="text1"/>
        </w:rPr>
      </w:pPr>
    </w:p>
    <w:p w14:paraId="17B81F48" w14:textId="38C5185E" w:rsidR="00ED7DBF" w:rsidRPr="00E24CB1" w:rsidRDefault="00ED7DBF" w:rsidP="00ED7DBF">
      <w:pPr>
        <w:pStyle w:val="Ttulo1"/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</w:pPr>
      <w:r w:rsidRPr="00E24CB1"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  <w:t>Situação final:</w:t>
      </w:r>
      <w:r w:rsidR="001578B7" w:rsidRPr="00E24CB1">
        <w:rPr>
          <w:rFonts w:asciiTheme="minorHAnsi" w:hAnsiTheme="minorHAnsi" w:cstheme="minorHAnsi"/>
          <w:noProof/>
          <w:color w:val="0F0D29" w:themeColor="text1"/>
          <w:lang w:eastAsia="pt-PT"/>
        </w:rPr>
        <w:t xml:space="preserve"> </w:t>
      </w:r>
    </w:p>
    <w:p w14:paraId="1D952533" w14:textId="64D1EC6A" w:rsidR="00365FC5" w:rsidRPr="00E24CB1" w:rsidRDefault="001578B7" w:rsidP="00365FC5">
      <w:pPr>
        <w:pStyle w:val="Ttulo1"/>
        <w:rPr>
          <w:rFonts w:asciiTheme="minorHAnsi" w:hAnsiTheme="minorHAnsi" w:cstheme="minorHAnsi"/>
          <w:color w:val="0F0D29" w:themeColor="text1"/>
          <w:sz w:val="23"/>
          <w:szCs w:val="23"/>
          <w:shd w:val="clear" w:color="auto" w:fill="F1F0F0"/>
        </w:rPr>
      </w:pPr>
      <w:r w:rsidRPr="00E24CB1">
        <w:rPr>
          <w:rFonts w:asciiTheme="minorHAnsi" w:hAnsiTheme="minorHAnsi" w:cstheme="minorHAnsi"/>
          <w:noProof/>
          <w:color w:val="0F0D29" w:themeColor="text1"/>
          <w:lang w:eastAsia="pt-PT"/>
        </w:rPr>
        <w:drawing>
          <wp:anchor distT="0" distB="0" distL="114300" distR="114300" simplePos="0" relativeHeight="251695104" behindDoc="0" locked="0" layoutInCell="1" allowOverlap="1" wp14:anchorId="33994D11" wp14:editId="667EE686">
            <wp:simplePos x="0" y="0"/>
            <wp:positionH relativeFrom="column">
              <wp:posOffset>-115570</wp:posOffset>
            </wp:positionH>
            <wp:positionV relativeFrom="paragraph">
              <wp:posOffset>528955</wp:posOffset>
            </wp:positionV>
            <wp:extent cx="6371590" cy="2533015"/>
            <wp:effectExtent l="0" t="0" r="0" b="63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AF26C" w14:textId="6BF84AF5" w:rsidR="00365FC5" w:rsidRPr="00E24CB1" w:rsidRDefault="00365FC5" w:rsidP="00365FC5">
      <w:pPr>
        <w:rPr>
          <w:rFonts w:cstheme="minorHAnsi"/>
          <w:color w:val="0F0D29" w:themeColor="text1"/>
        </w:rPr>
      </w:pPr>
    </w:p>
    <w:p w14:paraId="053BD153" w14:textId="79AE6AE0" w:rsidR="00365FC5" w:rsidRPr="00E24CB1" w:rsidRDefault="00365FC5" w:rsidP="00365FC5">
      <w:pPr>
        <w:rPr>
          <w:rFonts w:cstheme="minorHAnsi"/>
          <w:color w:val="0F0D29" w:themeColor="text1"/>
        </w:rPr>
      </w:pPr>
    </w:p>
    <w:p w14:paraId="415964D9" w14:textId="64679604" w:rsidR="00ED7DBF" w:rsidRPr="00E24CB1" w:rsidRDefault="001578B7" w:rsidP="00365FC5">
      <w:pPr>
        <w:tabs>
          <w:tab w:val="left" w:pos="1880"/>
        </w:tabs>
        <w:rPr>
          <w:rFonts w:cstheme="minorHAnsi"/>
          <w:color w:val="0F0D29" w:themeColor="text1"/>
        </w:rPr>
      </w:pPr>
      <w:r w:rsidRPr="00E24CB1">
        <w:rPr>
          <w:rFonts w:cstheme="minorHAnsi"/>
          <w:noProof/>
          <w:color w:val="0F0D29" w:themeColor="text1"/>
          <w:lang w:eastAsia="pt-PT"/>
        </w:rPr>
        <w:lastRenderedPageBreak/>
        <w:drawing>
          <wp:anchor distT="0" distB="0" distL="114300" distR="114300" simplePos="0" relativeHeight="251682816" behindDoc="0" locked="0" layoutInCell="1" allowOverlap="1" wp14:anchorId="56097400" wp14:editId="42767EDF">
            <wp:simplePos x="0" y="0"/>
            <wp:positionH relativeFrom="column">
              <wp:posOffset>1116330</wp:posOffset>
            </wp:positionH>
            <wp:positionV relativeFrom="paragraph">
              <wp:posOffset>635</wp:posOffset>
            </wp:positionV>
            <wp:extent cx="4273550" cy="344741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FC5" w:rsidRPr="00E24CB1">
        <w:rPr>
          <w:rFonts w:cstheme="minorHAnsi"/>
          <w:color w:val="0F0D29" w:themeColor="text1"/>
        </w:rPr>
        <w:tab/>
      </w:r>
    </w:p>
    <w:p w14:paraId="6A0A8F03" w14:textId="5AFDA7FC" w:rsidR="002766BB" w:rsidRPr="00E24CB1" w:rsidRDefault="002766BB" w:rsidP="00C75BD6">
      <w:pPr>
        <w:pStyle w:val="Ttulo1"/>
        <w:numPr>
          <w:ilvl w:val="1"/>
          <w:numId w:val="7"/>
        </w:numPr>
        <w:rPr>
          <w:rFonts w:asciiTheme="minorHAnsi" w:hAnsiTheme="minorHAnsi" w:cstheme="minorHAnsi"/>
          <w:color w:val="0F0D29" w:themeColor="text1"/>
          <w:szCs w:val="40"/>
          <w:u w:val="single"/>
          <w:lang w:bidi="pt-PT"/>
        </w:rPr>
      </w:pPr>
      <w:r w:rsidRPr="00E24CB1">
        <w:rPr>
          <w:rFonts w:asciiTheme="minorHAnsi" w:hAnsiTheme="minorHAnsi" w:cstheme="minorHAnsi"/>
          <w:color w:val="0F0D29" w:themeColor="text1"/>
          <w:sz w:val="40"/>
          <w:u w:val="single"/>
        </w:rPr>
        <w:lastRenderedPageBreak/>
        <w:t>Visualização do tabuleiro</w:t>
      </w:r>
      <w:r w:rsidR="000569BD" w:rsidRPr="00E24CB1">
        <w:rPr>
          <w:rFonts w:asciiTheme="minorHAnsi" w:hAnsiTheme="minorHAnsi" w:cstheme="minorHAnsi"/>
          <w:color w:val="0F0D29" w:themeColor="text1"/>
          <w:sz w:val="40"/>
          <w:u w:val="single"/>
        </w:rPr>
        <w:t xml:space="preserve"> – atualizar print</w:t>
      </w:r>
    </w:p>
    <w:p w14:paraId="321D4D31" w14:textId="3F032D79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  <w:r w:rsidRPr="00E24CB1">
        <w:rPr>
          <w:rFonts w:asciiTheme="minorHAnsi" w:hAnsiTheme="minorHAnsi" w:cstheme="minorHAnsi"/>
          <w:noProof/>
          <w:color w:val="0F0D29" w:themeColor="text1"/>
          <w:szCs w:val="40"/>
          <w:lang w:eastAsia="pt-PT"/>
        </w:rPr>
        <w:drawing>
          <wp:anchor distT="0" distB="0" distL="114300" distR="114300" simplePos="0" relativeHeight="251689984" behindDoc="0" locked="0" layoutInCell="1" allowOverlap="1" wp14:anchorId="6F6E86CE" wp14:editId="1642A32E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254500" cy="7937499"/>
            <wp:effectExtent l="0" t="0" r="0" b="698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sualicaoBo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93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7283E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5E3FAB63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4B9EDF23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28E32A51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2DDB2EC8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4C9E81D4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77E76D51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0459AB53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7F0E3C08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6021F78A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1222540F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49FF7EA4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69AA4672" w14:textId="77777777" w:rsidR="002766BB" w:rsidRPr="00E24CB1" w:rsidRDefault="002766BB" w:rsidP="00365FC5">
      <w:pPr>
        <w:pStyle w:val="Ttulo1"/>
        <w:rPr>
          <w:rFonts w:asciiTheme="minorHAnsi" w:hAnsiTheme="minorHAnsi" w:cstheme="minorHAnsi"/>
          <w:color w:val="0F0D29" w:themeColor="text1"/>
          <w:szCs w:val="40"/>
          <w:lang w:bidi="pt-PT"/>
        </w:rPr>
      </w:pPr>
    </w:p>
    <w:p w14:paraId="7F45F3A7" w14:textId="46235978" w:rsidR="00365FC5" w:rsidRPr="00E24CB1" w:rsidRDefault="00866E83" w:rsidP="00866E83">
      <w:pPr>
        <w:pStyle w:val="Ttulo1"/>
        <w:rPr>
          <w:rFonts w:asciiTheme="minorHAnsi" w:hAnsiTheme="minorHAnsi" w:cstheme="minorHAnsi"/>
          <w:color w:val="0F0D29" w:themeColor="text1"/>
          <w:sz w:val="40"/>
          <w:szCs w:val="40"/>
          <w:lang w:bidi="pt-PT"/>
        </w:rPr>
      </w:pPr>
      <w:r w:rsidRPr="00E24CB1">
        <w:rPr>
          <w:rFonts w:asciiTheme="minorHAnsi" w:hAnsiTheme="minorHAnsi" w:cstheme="minorHAnsi"/>
          <w:color w:val="0F0D29" w:themeColor="text1"/>
          <w:sz w:val="40"/>
          <w:szCs w:val="40"/>
          <w:lang w:bidi="pt-PT"/>
        </w:rPr>
        <w:lastRenderedPageBreak/>
        <w:t>Lista de jogadas válidas</w:t>
      </w:r>
    </w:p>
    <w:p w14:paraId="62AA5908" w14:textId="0AE6EB5B" w:rsidR="005C0FEB" w:rsidRPr="00E24CB1" w:rsidRDefault="00866E83" w:rsidP="005C0FEB">
      <w:pPr>
        <w:pStyle w:val="Ttulo1"/>
        <w:ind w:firstLine="720"/>
        <w:jc w:val="both"/>
        <w:rPr>
          <w:rFonts w:asciiTheme="minorHAnsi" w:hAnsiTheme="minorHAnsi" w:cstheme="minorHAnsi"/>
          <w:b w:val="0"/>
          <w:color w:val="0F0D29" w:themeColor="text1"/>
          <w:sz w:val="24"/>
          <w:szCs w:val="40"/>
          <w:lang w:bidi="pt-PT"/>
        </w:rPr>
      </w:pPr>
      <w:r w:rsidRPr="00E24CB1">
        <w:rPr>
          <w:rFonts w:asciiTheme="minorHAnsi" w:hAnsiTheme="minorHAnsi" w:cstheme="minorHAnsi"/>
          <w:b w:val="0"/>
          <w:color w:val="0F0D29" w:themeColor="text1"/>
          <w:sz w:val="24"/>
          <w:szCs w:val="40"/>
          <w:lang w:bidi="pt-PT"/>
        </w:rPr>
        <w:t>U</w:t>
      </w:r>
      <w:r w:rsidR="005C0FEB" w:rsidRPr="00E24CB1">
        <w:rPr>
          <w:rFonts w:asciiTheme="minorHAnsi" w:hAnsiTheme="minorHAnsi" w:cstheme="minorHAnsi"/>
          <w:b w:val="0"/>
          <w:color w:val="0F0D29" w:themeColor="text1"/>
          <w:sz w:val="24"/>
          <w:szCs w:val="40"/>
          <w:lang w:bidi="pt-PT"/>
        </w:rPr>
        <w:t>ma jogada é válida se for determinado que a peça que o jogador escolheu pode ser removida do tabuleiro, caso não seja a jogada não é válida. Para se puder retirar uma peça do jogo é necessário primeiro verificar um série de condições auxiliares para concluir ou não se as regras do jogo são quebradas. Estas condições são as seguintes:</w:t>
      </w:r>
    </w:p>
    <w:p w14:paraId="34998E05" w14:textId="3B6104A9" w:rsidR="005C0FEB" w:rsidRPr="00866E83" w:rsidRDefault="005C0FEB" w:rsidP="005C0FEB">
      <w:pPr>
        <w:pStyle w:val="Ttulo1"/>
        <w:numPr>
          <w:ilvl w:val="0"/>
          <w:numId w:val="8"/>
        </w:numPr>
        <w:jc w:val="both"/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</w:pPr>
      <w:r w:rsidRPr="00E24CB1">
        <w:rPr>
          <w:rFonts w:asciiTheme="minorHAnsi" w:hAnsiTheme="minorHAnsi" w:cstheme="minorHAnsi"/>
          <w:b w:val="0"/>
          <w:color w:val="0F0D29" w:themeColor="text1"/>
          <w:sz w:val="24"/>
          <w:szCs w:val="40"/>
          <w:lang w:bidi="pt-PT"/>
        </w:rPr>
        <w:t xml:space="preserve">Verificação se a posição da peça que o jogador escolheu para retirar se encontra dentro dos limites do </w:t>
      </w:r>
      <w:proofErr w:type="spellStart"/>
      <w:r w:rsidRPr="00E24CB1">
        <w:rPr>
          <w:rFonts w:asciiTheme="minorHAnsi" w:hAnsiTheme="minorHAnsi" w:cstheme="minorHAnsi"/>
          <w:b w:val="0"/>
          <w:color w:val="0F0D29" w:themeColor="text1"/>
          <w:sz w:val="24"/>
          <w:szCs w:val="40"/>
          <w:lang w:bidi="pt-PT"/>
        </w:rPr>
        <w:t>board</w:t>
      </w:r>
      <w:proofErr w:type="spellEnd"/>
      <w:r w:rsidRPr="00E24CB1">
        <w:rPr>
          <w:rFonts w:asciiTheme="minorHAnsi" w:hAnsiTheme="minorHAnsi" w:cstheme="minorHAnsi"/>
          <w:b w:val="0"/>
          <w:color w:val="0F0D29" w:themeColor="text1"/>
          <w:sz w:val="24"/>
          <w:szCs w:val="40"/>
          <w:lang w:bidi="pt-PT"/>
        </w:rPr>
        <w:t>, isto é se a posição peça que o jogador e</w:t>
      </w:r>
      <w:r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  <w:t>scolheu se encontra dentro</w:t>
      </w:r>
    </w:p>
    <w:sectPr w:rsidR="005C0FEB" w:rsidRPr="00866E83" w:rsidSect="00365FC5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29AC8" w14:textId="77777777" w:rsidR="00E02F7A" w:rsidRDefault="00E02F7A">
      <w:r>
        <w:separator/>
      </w:r>
    </w:p>
    <w:p w14:paraId="01B8E039" w14:textId="77777777" w:rsidR="00E02F7A" w:rsidRDefault="00E02F7A"/>
  </w:endnote>
  <w:endnote w:type="continuationSeparator" w:id="0">
    <w:p w14:paraId="107EA324" w14:textId="77777777" w:rsidR="00E02F7A" w:rsidRDefault="00E02F7A">
      <w:r>
        <w:continuationSeparator/>
      </w:r>
    </w:p>
    <w:p w14:paraId="65454C1B" w14:textId="77777777" w:rsidR="00E02F7A" w:rsidRDefault="00E02F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entury Schoolbook">
    <w:altName w:val="Times New Roman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5902F0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2A18AB">
          <w:rPr>
            <w:noProof/>
            <w:lang w:bidi="pt-PT"/>
          </w:rPr>
          <w:t>10</w:t>
        </w:r>
        <w:r>
          <w:rPr>
            <w:noProof/>
            <w:lang w:bidi="pt-PT"/>
          </w:rPr>
          <w:fldChar w:fldCharType="end"/>
        </w:r>
      </w:p>
    </w:sdtContent>
  </w:sdt>
  <w:p w14:paraId="78D27871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238AA0" w14:textId="77777777" w:rsidR="00E02F7A" w:rsidRDefault="00E02F7A">
      <w:r>
        <w:separator/>
      </w:r>
    </w:p>
    <w:p w14:paraId="3289D812" w14:textId="77777777" w:rsidR="00E02F7A" w:rsidRDefault="00E02F7A"/>
  </w:footnote>
  <w:footnote w:type="continuationSeparator" w:id="0">
    <w:p w14:paraId="5547FC6F" w14:textId="77777777" w:rsidR="00E02F7A" w:rsidRDefault="00E02F7A">
      <w:r>
        <w:continuationSeparator/>
      </w:r>
    </w:p>
    <w:p w14:paraId="45AC00AC" w14:textId="77777777" w:rsidR="00E02F7A" w:rsidRDefault="00E02F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E88D1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EA156B9" w14:textId="77777777" w:rsidR="00D077E9" w:rsidRDefault="00D077E9">
          <w:pPr>
            <w:pStyle w:val="Cabealho"/>
          </w:pPr>
        </w:p>
      </w:tc>
    </w:tr>
  </w:tbl>
  <w:p w14:paraId="61E8299B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A0C7E"/>
    <w:multiLevelType w:val="hybridMultilevel"/>
    <w:tmpl w:val="D6EA782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040E57"/>
    <w:multiLevelType w:val="hybridMultilevel"/>
    <w:tmpl w:val="86C850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C0893"/>
    <w:multiLevelType w:val="hybridMultilevel"/>
    <w:tmpl w:val="2B442AA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C7D91"/>
    <w:multiLevelType w:val="hybridMultilevel"/>
    <w:tmpl w:val="EC60B1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B3113"/>
    <w:multiLevelType w:val="hybridMultilevel"/>
    <w:tmpl w:val="20A22BB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22390"/>
    <w:multiLevelType w:val="hybridMultilevel"/>
    <w:tmpl w:val="A34E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F3790B"/>
    <w:multiLevelType w:val="hybridMultilevel"/>
    <w:tmpl w:val="DA78A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DA55A9"/>
    <w:multiLevelType w:val="hybridMultilevel"/>
    <w:tmpl w:val="ADBC7B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15C"/>
    <w:rsid w:val="0002482E"/>
    <w:rsid w:val="00044396"/>
    <w:rsid w:val="00050324"/>
    <w:rsid w:val="000569BD"/>
    <w:rsid w:val="000A0150"/>
    <w:rsid w:val="000C0392"/>
    <w:rsid w:val="000E63C9"/>
    <w:rsid w:val="00100CFE"/>
    <w:rsid w:val="00105059"/>
    <w:rsid w:val="00130E9D"/>
    <w:rsid w:val="00150A6D"/>
    <w:rsid w:val="001578B7"/>
    <w:rsid w:val="00185B35"/>
    <w:rsid w:val="001F2BC8"/>
    <w:rsid w:val="001F5F6B"/>
    <w:rsid w:val="002052EF"/>
    <w:rsid w:val="00243EBC"/>
    <w:rsid w:val="00246A35"/>
    <w:rsid w:val="002766BB"/>
    <w:rsid w:val="00284348"/>
    <w:rsid w:val="002A18AB"/>
    <w:rsid w:val="002E56B0"/>
    <w:rsid w:val="002F51F5"/>
    <w:rsid w:val="00312137"/>
    <w:rsid w:val="00330359"/>
    <w:rsid w:val="0033762F"/>
    <w:rsid w:val="00360494"/>
    <w:rsid w:val="00365FC5"/>
    <w:rsid w:val="00366C7E"/>
    <w:rsid w:val="00384EA3"/>
    <w:rsid w:val="003A3023"/>
    <w:rsid w:val="003A315C"/>
    <w:rsid w:val="003A3999"/>
    <w:rsid w:val="003A39A1"/>
    <w:rsid w:val="003C2191"/>
    <w:rsid w:val="003D1E75"/>
    <w:rsid w:val="003D3863"/>
    <w:rsid w:val="00402397"/>
    <w:rsid w:val="004110DE"/>
    <w:rsid w:val="00411F20"/>
    <w:rsid w:val="00422D8E"/>
    <w:rsid w:val="0044085A"/>
    <w:rsid w:val="00473E37"/>
    <w:rsid w:val="004B21A5"/>
    <w:rsid w:val="004D5611"/>
    <w:rsid w:val="005037F0"/>
    <w:rsid w:val="00516A86"/>
    <w:rsid w:val="005275F6"/>
    <w:rsid w:val="00547E22"/>
    <w:rsid w:val="00572102"/>
    <w:rsid w:val="005C0FEB"/>
    <w:rsid w:val="005E62AA"/>
    <w:rsid w:val="005F1BB0"/>
    <w:rsid w:val="00624382"/>
    <w:rsid w:val="00656C4D"/>
    <w:rsid w:val="00673272"/>
    <w:rsid w:val="006E5716"/>
    <w:rsid w:val="006F4B03"/>
    <w:rsid w:val="007302B3"/>
    <w:rsid w:val="00730733"/>
    <w:rsid w:val="00730E3A"/>
    <w:rsid w:val="00736AAF"/>
    <w:rsid w:val="00754BC1"/>
    <w:rsid w:val="00765B2A"/>
    <w:rsid w:val="00783A34"/>
    <w:rsid w:val="007C6B52"/>
    <w:rsid w:val="007D16C5"/>
    <w:rsid w:val="007D60A8"/>
    <w:rsid w:val="00862FE4"/>
    <w:rsid w:val="0086389A"/>
    <w:rsid w:val="00866E83"/>
    <w:rsid w:val="00874ED4"/>
    <w:rsid w:val="0087605E"/>
    <w:rsid w:val="008B1A24"/>
    <w:rsid w:val="008B1FEE"/>
    <w:rsid w:val="00903C32"/>
    <w:rsid w:val="00916B16"/>
    <w:rsid w:val="009173B9"/>
    <w:rsid w:val="00923C25"/>
    <w:rsid w:val="0093335D"/>
    <w:rsid w:val="0093613E"/>
    <w:rsid w:val="00942560"/>
    <w:rsid w:val="00943026"/>
    <w:rsid w:val="00966B81"/>
    <w:rsid w:val="009A5CF0"/>
    <w:rsid w:val="009C5C08"/>
    <w:rsid w:val="009C7720"/>
    <w:rsid w:val="00A23AFA"/>
    <w:rsid w:val="00A31B3E"/>
    <w:rsid w:val="00A41D5D"/>
    <w:rsid w:val="00A45ACF"/>
    <w:rsid w:val="00A532F3"/>
    <w:rsid w:val="00A8489E"/>
    <w:rsid w:val="00AB02A7"/>
    <w:rsid w:val="00AB789B"/>
    <w:rsid w:val="00AC29F3"/>
    <w:rsid w:val="00AD70C8"/>
    <w:rsid w:val="00B231E5"/>
    <w:rsid w:val="00B51233"/>
    <w:rsid w:val="00C02B87"/>
    <w:rsid w:val="00C17626"/>
    <w:rsid w:val="00C4086D"/>
    <w:rsid w:val="00C42D51"/>
    <w:rsid w:val="00C75BD6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69E5"/>
    <w:rsid w:val="00D70D02"/>
    <w:rsid w:val="00D770C7"/>
    <w:rsid w:val="00D86945"/>
    <w:rsid w:val="00D90290"/>
    <w:rsid w:val="00DA27EA"/>
    <w:rsid w:val="00DD152F"/>
    <w:rsid w:val="00DE213F"/>
    <w:rsid w:val="00DF027C"/>
    <w:rsid w:val="00E00A32"/>
    <w:rsid w:val="00E02F7A"/>
    <w:rsid w:val="00E22ACD"/>
    <w:rsid w:val="00E24CB1"/>
    <w:rsid w:val="00E620B0"/>
    <w:rsid w:val="00E81B40"/>
    <w:rsid w:val="00ED036E"/>
    <w:rsid w:val="00ED7DBF"/>
    <w:rsid w:val="00EF4221"/>
    <w:rsid w:val="00EF555B"/>
    <w:rsid w:val="00F027BB"/>
    <w:rsid w:val="00F062E2"/>
    <w:rsid w:val="00F11DCF"/>
    <w:rsid w:val="00F162EA"/>
    <w:rsid w:val="00F37A06"/>
    <w:rsid w:val="00F50203"/>
    <w:rsid w:val="00F52D27"/>
    <w:rsid w:val="00F83527"/>
    <w:rsid w:val="00F83BB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C5D43"/>
  <w15:docId w15:val="{0A7A2250-2A34-440E-B649-7CFEED9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272"/>
    <w:pPr>
      <w:spacing w:after="160" w:line="256" w:lineRule="auto"/>
    </w:pPr>
    <w:rPr>
      <w:sz w:val="22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color w:val="082A75" w:themeColor="text2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082A75" w:themeColor="text2"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after="0" w:line="240" w:lineRule="auto"/>
      <w:jc w:val="right"/>
    </w:pPr>
    <w:rPr>
      <w:rFonts w:eastAsiaTheme="minorEastAsia"/>
      <w:b/>
      <w:color w:val="082A75" w:themeColor="text2"/>
      <w:sz w:val="28"/>
    </w:r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pPr>
      <w:spacing w:after="0" w:line="276" w:lineRule="auto"/>
    </w:pPr>
    <w:rPr>
      <w:rFonts w:eastAsiaTheme="minorEastAsia"/>
      <w:color w:val="082A75" w:themeColor="text2"/>
      <w:sz w:val="28"/>
    </w:rPr>
  </w:style>
  <w:style w:type="paragraph" w:customStyle="1" w:styleId="Textodenfase">
    <w:name w:val="Texto de Ênfase"/>
    <w:basedOn w:val="Normal"/>
    <w:link w:val="CarterdeTextodenfase"/>
    <w:qFormat/>
    <w:rsid w:val="00DF027C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A315C"/>
    <w:pPr>
      <w:spacing w:after="0" w:line="276" w:lineRule="auto"/>
      <w:ind w:left="720"/>
      <w:contextualSpacing/>
    </w:pPr>
    <w:rPr>
      <w:rFonts w:eastAsiaTheme="minorEastAsia"/>
      <w:b/>
      <w:color w:val="082A75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9A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9A5CF0"/>
    <w:rPr>
      <w:b/>
      <w:bCs/>
    </w:rPr>
  </w:style>
  <w:style w:type="paragraph" w:styleId="SemEspaamento">
    <w:name w:val="No Spacing"/>
    <w:link w:val="SemEspaamentoCarter"/>
    <w:uiPriority w:val="1"/>
    <w:qFormat/>
    <w:rsid w:val="007D60A8"/>
    <w:pPr>
      <w:spacing w:after="0" w:line="240" w:lineRule="auto"/>
    </w:pPr>
    <w:rPr>
      <w:rFonts w:eastAsiaTheme="minorEastAsia"/>
      <w:sz w:val="22"/>
      <w:szCs w:val="22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D60A8"/>
    <w:rPr>
      <w:rFonts w:eastAsiaTheme="minorEastAsia"/>
      <w:sz w:val="22"/>
      <w:szCs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422D8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m\AppData\Local\Packages\Microsoft.Office.Desktop_8wekyb3d8bbwe\LocalCache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José Guerra
Martim Silva</CompanyFax>
  <CompanyEmail>Up201705205@fe.up.pt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C7D383-457A-44CD-AEB0-5D3962D80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193</TotalTime>
  <Pages>1</Pages>
  <Words>678</Words>
  <Characters>3666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Asterismo</vt:lpstr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Asterismo</dc:title>
  <dc:subject>Relatório Intercalar</dc:subject>
  <dc:creator>José António Guerra</dc:creator>
  <cp:keywords/>
  <cp:lastModifiedBy>Martim Pinto da Silva</cp:lastModifiedBy>
  <cp:revision>6</cp:revision>
  <cp:lastPrinted>2019-10-19T10:01:00Z</cp:lastPrinted>
  <dcterms:created xsi:type="dcterms:W3CDTF">2019-11-13T14:59:00Z</dcterms:created>
  <dcterms:modified xsi:type="dcterms:W3CDTF">2019-11-13T23:09:00Z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